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65997" w14:textId="77777777" w:rsidR="00B4224C" w:rsidRPr="0091632D" w:rsidRDefault="00B4224C" w:rsidP="00B4224C">
      <w:pPr>
        <w:spacing w:after="0" w:line="360" w:lineRule="auto"/>
        <w:jc w:val="center"/>
        <w:rPr>
          <w:rFonts w:ascii="Ebrima" w:hAnsi="Ebrima"/>
          <w:b/>
          <w:sz w:val="36"/>
          <w:szCs w:val="36"/>
        </w:rPr>
      </w:pPr>
      <w:r w:rsidRPr="0091632D">
        <w:rPr>
          <w:rFonts w:ascii="Ebrima" w:hAnsi="Ebrima"/>
          <w:b/>
          <w:sz w:val="36"/>
          <w:szCs w:val="36"/>
        </w:rPr>
        <w:t xml:space="preserve">Curriculum Implementation Division CID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4934"/>
        <w:gridCol w:w="1651"/>
      </w:tblGrid>
      <w:tr w:rsidR="006D2295" w14:paraId="233B2F21" w14:textId="5B7F5339" w:rsidTr="006D2295">
        <w:tc>
          <w:tcPr>
            <w:tcW w:w="2432" w:type="dxa"/>
          </w:tcPr>
          <w:p w14:paraId="41A21B99" w14:textId="243F93E8" w:rsidR="006D2295" w:rsidRDefault="00802423" w:rsidP="004763B1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 xml:space="preserve">NAME OF </w:t>
            </w:r>
            <w:r w:rsidR="006D2295">
              <w:rPr>
                <w:rFonts w:ascii="Ebrima" w:hAnsi="Ebrima"/>
                <w:b/>
                <w:sz w:val="28"/>
              </w:rPr>
              <w:t>DISTRICT</w:t>
            </w:r>
          </w:p>
        </w:tc>
        <w:tc>
          <w:tcPr>
            <w:tcW w:w="4934" w:type="dxa"/>
          </w:tcPr>
          <w:p w14:paraId="03099F91" w14:textId="71BD1AB1" w:rsidR="006D2295" w:rsidRPr="006D2295" w:rsidRDefault="006D2295" w:rsidP="004763B1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  <w:szCs w:val="28"/>
              </w:rPr>
            </w:pPr>
            <w:r w:rsidRPr="006D2295">
              <w:rPr>
                <w:rFonts w:ascii="Ebrima" w:hAnsi="Ebrima"/>
                <w:b/>
                <w:sz w:val="28"/>
                <w:szCs w:val="28"/>
              </w:rPr>
              <w:t>Public School District Supervisor (PSDS)/District In-Charge (DIC)</w:t>
            </w:r>
          </w:p>
        </w:tc>
        <w:tc>
          <w:tcPr>
            <w:tcW w:w="1651" w:type="dxa"/>
          </w:tcPr>
          <w:p w14:paraId="3EA89690" w14:textId="531BABB7" w:rsidR="006D2295" w:rsidRDefault="006D2295" w:rsidP="004763B1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POSITION</w:t>
            </w:r>
          </w:p>
        </w:tc>
      </w:tr>
      <w:tr w:rsidR="006D2295" w14:paraId="4646AC2F" w14:textId="64A4D885" w:rsidTr="006D2295">
        <w:tc>
          <w:tcPr>
            <w:tcW w:w="2432" w:type="dxa"/>
          </w:tcPr>
          <w:p w14:paraId="308BDA56" w14:textId="6E110619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Anahawan</w:t>
            </w:r>
            <w:proofErr w:type="spellEnd"/>
          </w:p>
        </w:tc>
        <w:tc>
          <w:tcPr>
            <w:tcW w:w="4934" w:type="dxa"/>
          </w:tcPr>
          <w:p w14:paraId="0043DB74" w14:textId="7F95BC78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Lalaine</w:t>
            </w:r>
            <w:proofErr w:type="spellEnd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Ruby N.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Patual</w:t>
            </w:r>
            <w:proofErr w:type="spellEnd"/>
          </w:p>
        </w:tc>
        <w:tc>
          <w:tcPr>
            <w:tcW w:w="1651" w:type="dxa"/>
          </w:tcPr>
          <w:p w14:paraId="231347BA" w14:textId="00C0F505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  <w:tr w:rsidR="006D2295" w14:paraId="4BA76E56" w14:textId="35B36324" w:rsidTr="006D2295">
        <w:tc>
          <w:tcPr>
            <w:tcW w:w="2432" w:type="dxa"/>
          </w:tcPr>
          <w:p w14:paraId="20486603" w14:textId="2158F6A4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Bontoc</w:t>
            </w:r>
            <w:proofErr w:type="spellEnd"/>
            <w:r w:rsidRPr="0010526B">
              <w:rPr>
                <w:rFonts w:ascii="Arial" w:hAnsi="Arial" w:cs="Arial"/>
                <w:b/>
                <w:sz w:val="28"/>
              </w:rPr>
              <w:t xml:space="preserve"> 1</w:t>
            </w:r>
          </w:p>
        </w:tc>
        <w:tc>
          <w:tcPr>
            <w:tcW w:w="4934" w:type="dxa"/>
          </w:tcPr>
          <w:p w14:paraId="147E4846" w14:textId="4A4875B9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Raul T. Duarte</w:t>
            </w:r>
          </w:p>
        </w:tc>
        <w:tc>
          <w:tcPr>
            <w:tcW w:w="1651" w:type="dxa"/>
          </w:tcPr>
          <w:p w14:paraId="3DEF3B3D" w14:textId="7F0C82C3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PSDS</w:t>
            </w:r>
          </w:p>
        </w:tc>
      </w:tr>
      <w:tr w:rsidR="006D2295" w14:paraId="6460D232" w14:textId="1DC060DD" w:rsidTr="006D2295">
        <w:tc>
          <w:tcPr>
            <w:tcW w:w="2432" w:type="dxa"/>
          </w:tcPr>
          <w:p w14:paraId="7140A8F7" w14:textId="44692A85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Bontoc</w:t>
            </w:r>
            <w:proofErr w:type="spellEnd"/>
            <w:r w:rsidRPr="0010526B">
              <w:rPr>
                <w:rFonts w:ascii="Arial" w:hAnsi="Arial" w:cs="Arial"/>
                <w:b/>
                <w:sz w:val="28"/>
              </w:rPr>
              <w:t xml:space="preserve"> II</w:t>
            </w:r>
          </w:p>
        </w:tc>
        <w:tc>
          <w:tcPr>
            <w:tcW w:w="4934" w:type="dxa"/>
          </w:tcPr>
          <w:p w14:paraId="589EEFC2" w14:textId="5632BE02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Evangeline A.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Gorduiz</w:t>
            </w:r>
            <w:proofErr w:type="spellEnd"/>
          </w:p>
        </w:tc>
        <w:tc>
          <w:tcPr>
            <w:tcW w:w="1651" w:type="dxa"/>
          </w:tcPr>
          <w:p w14:paraId="7850BF9F" w14:textId="3FDEA096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PSDS</w:t>
            </w:r>
          </w:p>
        </w:tc>
      </w:tr>
      <w:tr w:rsidR="006D2295" w14:paraId="1C6A335B" w14:textId="4CD41F96" w:rsidTr="006D2295">
        <w:tc>
          <w:tcPr>
            <w:tcW w:w="2432" w:type="dxa"/>
          </w:tcPr>
          <w:p w14:paraId="716CB781" w14:textId="25208384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Hinunangan</w:t>
            </w:r>
            <w:proofErr w:type="spellEnd"/>
          </w:p>
        </w:tc>
        <w:tc>
          <w:tcPr>
            <w:tcW w:w="4934" w:type="dxa"/>
          </w:tcPr>
          <w:p w14:paraId="72C8CCEA" w14:textId="097BB2E6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sz w:val="28"/>
                <w:szCs w:val="28"/>
              </w:rPr>
              <w:t xml:space="preserve">Edna J. </w:t>
            </w:r>
            <w:proofErr w:type="spellStart"/>
            <w:r w:rsidRPr="0010526B">
              <w:rPr>
                <w:rFonts w:ascii="Arial" w:hAnsi="Arial" w:cs="Arial"/>
                <w:b/>
                <w:sz w:val="28"/>
                <w:szCs w:val="28"/>
              </w:rPr>
              <w:t>Inocentes</w:t>
            </w:r>
            <w:proofErr w:type="spellEnd"/>
          </w:p>
        </w:tc>
        <w:tc>
          <w:tcPr>
            <w:tcW w:w="1651" w:type="dxa"/>
          </w:tcPr>
          <w:p w14:paraId="00CC9BD5" w14:textId="51629427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PSDS</w:t>
            </w:r>
          </w:p>
        </w:tc>
      </w:tr>
      <w:tr w:rsidR="006D2295" w14:paraId="1FCC682D" w14:textId="4482E1CB" w:rsidTr="006D2295">
        <w:tc>
          <w:tcPr>
            <w:tcW w:w="2432" w:type="dxa"/>
          </w:tcPr>
          <w:p w14:paraId="3140F7C3" w14:textId="112AA5C7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Hinundayan</w:t>
            </w:r>
            <w:proofErr w:type="spellEnd"/>
          </w:p>
        </w:tc>
        <w:tc>
          <w:tcPr>
            <w:tcW w:w="4934" w:type="dxa"/>
          </w:tcPr>
          <w:p w14:paraId="246DB52E" w14:textId="5AA72185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Antonio A. Magallanes</w:t>
            </w:r>
          </w:p>
        </w:tc>
        <w:tc>
          <w:tcPr>
            <w:tcW w:w="1651" w:type="dxa"/>
          </w:tcPr>
          <w:p w14:paraId="6C1CF10D" w14:textId="07C21849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  <w:tr w:rsidR="006D2295" w14:paraId="7107222A" w14:textId="2D586FE4" w:rsidTr="006D2295">
        <w:tc>
          <w:tcPr>
            <w:tcW w:w="2432" w:type="dxa"/>
          </w:tcPr>
          <w:p w14:paraId="7FC53E3E" w14:textId="7D991132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Libagon</w:t>
            </w:r>
            <w:proofErr w:type="spellEnd"/>
          </w:p>
        </w:tc>
        <w:tc>
          <w:tcPr>
            <w:tcW w:w="4934" w:type="dxa"/>
          </w:tcPr>
          <w:p w14:paraId="4CF1BDB2" w14:textId="5B1B933A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sz w:val="28"/>
                <w:szCs w:val="28"/>
              </w:rPr>
              <w:t xml:space="preserve">Lourdes E. </w:t>
            </w:r>
            <w:proofErr w:type="spellStart"/>
            <w:r w:rsidRPr="0010526B">
              <w:rPr>
                <w:rFonts w:ascii="Arial" w:hAnsi="Arial" w:cs="Arial"/>
                <w:b/>
                <w:sz w:val="28"/>
                <w:szCs w:val="28"/>
              </w:rPr>
              <w:t>Castil</w:t>
            </w:r>
            <w:proofErr w:type="spellEnd"/>
          </w:p>
        </w:tc>
        <w:tc>
          <w:tcPr>
            <w:tcW w:w="1651" w:type="dxa"/>
          </w:tcPr>
          <w:p w14:paraId="34C95485" w14:textId="6DFE1093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PSDS</w:t>
            </w:r>
          </w:p>
        </w:tc>
      </w:tr>
      <w:tr w:rsidR="006D2295" w14:paraId="684F1D59" w14:textId="2ABC523A" w:rsidTr="006D2295">
        <w:tc>
          <w:tcPr>
            <w:tcW w:w="2432" w:type="dxa"/>
          </w:tcPr>
          <w:p w14:paraId="351F4F93" w14:textId="220054CD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Liloan</w:t>
            </w:r>
            <w:proofErr w:type="spellEnd"/>
          </w:p>
        </w:tc>
        <w:tc>
          <w:tcPr>
            <w:tcW w:w="4934" w:type="dxa"/>
          </w:tcPr>
          <w:p w14:paraId="0D3C95E5" w14:textId="1FD03F54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Angelito</w:t>
            </w:r>
            <w:proofErr w:type="spellEnd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T.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Paca</w:t>
            </w:r>
            <w:proofErr w:type="spellEnd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Jr.</w:t>
            </w:r>
          </w:p>
        </w:tc>
        <w:tc>
          <w:tcPr>
            <w:tcW w:w="1651" w:type="dxa"/>
          </w:tcPr>
          <w:p w14:paraId="15AB41BB" w14:textId="6E0BD7E7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PSDS</w:t>
            </w:r>
          </w:p>
        </w:tc>
      </w:tr>
      <w:tr w:rsidR="006D2295" w14:paraId="10B12D08" w14:textId="6605616C" w:rsidTr="006D2295">
        <w:tc>
          <w:tcPr>
            <w:tcW w:w="2432" w:type="dxa"/>
          </w:tcPr>
          <w:p w14:paraId="39B6908E" w14:textId="4B5ACD7A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Limasawa</w:t>
            </w:r>
            <w:proofErr w:type="spellEnd"/>
          </w:p>
        </w:tc>
        <w:tc>
          <w:tcPr>
            <w:tcW w:w="4934" w:type="dxa"/>
          </w:tcPr>
          <w:p w14:paraId="2BD4759F" w14:textId="5761C768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Flodeliza</w:t>
            </w:r>
            <w:proofErr w:type="spellEnd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O.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Dalupere</w:t>
            </w:r>
            <w:proofErr w:type="spellEnd"/>
          </w:p>
        </w:tc>
        <w:tc>
          <w:tcPr>
            <w:tcW w:w="1651" w:type="dxa"/>
          </w:tcPr>
          <w:p w14:paraId="777758CD" w14:textId="1B525B9F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  <w:tr w:rsidR="006D2295" w14:paraId="247F6462" w14:textId="3896B83E" w:rsidTr="006D2295">
        <w:tc>
          <w:tcPr>
            <w:tcW w:w="2432" w:type="dxa"/>
          </w:tcPr>
          <w:p w14:paraId="6166EABD" w14:textId="43149BF8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Macrohon</w:t>
            </w:r>
            <w:proofErr w:type="spellEnd"/>
          </w:p>
        </w:tc>
        <w:tc>
          <w:tcPr>
            <w:tcW w:w="4934" w:type="dxa"/>
          </w:tcPr>
          <w:p w14:paraId="44484B59" w14:textId="5D6E5E29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Elsie Jane M. Mantilla</w:t>
            </w:r>
          </w:p>
        </w:tc>
        <w:tc>
          <w:tcPr>
            <w:tcW w:w="1651" w:type="dxa"/>
          </w:tcPr>
          <w:p w14:paraId="09270176" w14:textId="3ED9F4E5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PSDS</w:t>
            </w:r>
          </w:p>
        </w:tc>
      </w:tr>
      <w:tr w:rsidR="006D2295" w14:paraId="71DBAA42" w14:textId="386FC4AA" w:rsidTr="006D2295">
        <w:tc>
          <w:tcPr>
            <w:tcW w:w="2432" w:type="dxa"/>
          </w:tcPr>
          <w:p w14:paraId="463ACF47" w14:textId="74B2A028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Malitbog</w:t>
            </w:r>
            <w:proofErr w:type="spellEnd"/>
          </w:p>
        </w:tc>
        <w:tc>
          <w:tcPr>
            <w:tcW w:w="4934" w:type="dxa"/>
          </w:tcPr>
          <w:p w14:paraId="592EC22A" w14:textId="09AF7833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Gergie</w:t>
            </w:r>
            <w:proofErr w:type="spellEnd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Fel</w:t>
            </w:r>
            <w:proofErr w:type="spellEnd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E. Paler</w:t>
            </w:r>
          </w:p>
        </w:tc>
        <w:tc>
          <w:tcPr>
            <w:tcW w:w="1651" w:type="dxa"/>
          </w:tcPr>
          <w:p w14:paraId="32D87B76" w14:textId="46AC6EDA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  <w:tr w:rsidR="006D2295" w14:paraId="3153DC6A" w14:textId="36051F35" w:rsidTr="006D2295">
        <w:tc>
          <w:tcPr>
            <w:tcW w:w="2432" w:type="dxa"/>
          </w:tcPr>
          <w:p w14:paraId="5CCB6D2B" w14:textId="3DC3E79D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 w:rsidRPr="0010526B">
              <w:rPr>
                <w:rFonts w:ascii="Arial" w:hAnsi="Arial" w:cs="Arial"/>
                <w:b/>
                <w:sz w:val="28"/>
              </w:rPr>
              <w:t>Padre Burgos</w:t>
            </w:r>
          </w:p>
        </w:tc>
        <w:tc>
          <w:tcPr>
            <w:tcW w:w="4934" w:type="dxa"/>
          </w:tcPr>
          <w:p w14:paraId="032804FC" w14:textId="7EBD00FD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Nancy T.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Maraon</w:t>
            </w:r>
            <w:proofErr w:type="spellEnd"/>
          </w:p>
        </w:tc>
        <w:tc>
          <w:tcPr>
            <w:tcW w:w="1651" w:type="dxa"/>
          </w:tcPr>
          <w:p w14:paraId="7D8AF6B6" w14:textId="00336524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PSDS</w:t>
            </w:r>
          </w:p>
        </w:tc>
      </w:tr>
      <w:tr w:rsidR="006D2295" w14:paraId="5AB0E38C" w14:textId="5727A8BD" w:rsidTr="006D2295">
        <w:tc>
          <w:tcPr>
            <w:tcW w:w="2432" w:type="dxa"/>
          </w:tcPr>
          <w:p w14:paraId="793B9012" w14:textId="27AAC186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Pintuyan</w:t>
            </w:r>
            <w:proofErr w:type="spellEnd"/>
          </w:p>
        </w:tc>
        <w:tc>
          <w:tcPr>
            <w:tcW w:w="4934" w:type="dxa"/>
          </w:tcPr>
          <w:p w14:paraId="7D12F0E8" w14:textId="411E8183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Minerva V.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Engano</w:t>
            </w:r>
            <w:proofErr w:type="spellEnd"/>
          </w:p>
        </w:tc>
        <w:tc>
          <w:tcPr>
            <w:tcW w:w="1651" w:type="dxa"/>
          </w:tcPr>
          <w:p w14:paraId="278147FB" w14:textId="7836D25E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  <w:tr w:rsidR="006D2295" w14:paraId="31BE7E17" w14:textId="25B3428D" w:rsidTr="006D2295">
        <w:tc>
          <w:tcPr>
            <w:tcW w:w="2432" w:type="dxa"/>
          </w:tcPr>
          <w:p w14:paraId="4F166805" w14:textId="28E82241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 w:rsidRPr="0010526B">
              <w:rPr>
                <w:rFonts w:ascii="Arial" w:hAnsi="Arial" w:cs="Arial"/>
                <w:b/>
                <w:sz w:val="28"/>
              </w:rPr>
              <w:t>San Francisco</w:t>
            </w:r>
          </w:p>
        </w:tc>
        <w:tc>
          <w:tcPr>
            <w:tcW w:w="4934" w:type="dxa"/>
          </w:tcPr>
          <w:p w14:paraId="29A172D1" w14:textId="00425F0B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Rony T.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Gono</w:t>
            </w:r>
            <w:proofErr w:type="spellEnd"/>
          </w:p>
        </w:tc>
        <w:tc>
          <w:tcPr>
            <w:tcW w:w="1651" w:type="dxa"/>
          </w:tcPr>
          <w:p w14:paraId="690CD0F2" w14:textId="36CBB295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PSDS</w:t>
            </w:r>
          </w:p>
        </w:tc>
      </w:tr>
      <w:tr w:rsidR="006D2295" w14:paraId="4240486E" w14:textId="2BB8B6D2" w:rsidTr="006D2295">
        <w:tc>
          <w:tcPr>
            <w:tcW w:w="2432" w:type="dxa"/>
          </w:tcPr>
          <w:p w14:paraId="73F7FABD" w14:textId="113ECCBB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 w:rsidRPr="0010526B">
              <w:rPr>
                <w:rFonts w:ascii="Arial" w:hAnsi="Arial" w:cs="Arial"/>
                <w:b/>
                <w:sz w:val="28"/>
              </w:rPr>
              <w:t>San Juan</w:t>
            </w:r>
          </w:p>
        </w:tc>
        <w:tc>
          <w:tcPr>
            <w:tcW w:w="4934" w:type="dxa"/>
          </w:tcPr>
          <w:p w14:paraId="0B5B2252" w14:textId="079C0F33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Elisa R.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Edilo</w:t>
            </w:r>
            <w:proofErr w:type="spellEnd"/>
          </w:p>
        </w:tc>
        <w:tc>
          <w:tcPr>
            <w:tcW w:w="1651" w:type="dxa"/>
          </w:tcPr>
          <w:p w14:paraId="684A6722" w14:textId="157A5754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  <w:tr w:rsidR="006D2295" w14:paraId="0822FD33" w14:textId="0963832F" w:rsidTr="006D2295">
        <w:tc>
          <w:tcPr>
            <w:tcW w:w="2432" w:type="dxa"/>
          </w:tcPr>
          <w:p w14:paraId="75A207C7" w14:textId="490CBA01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 w:rsidRPr="0010526B">
              <w:rPr>
                <w:rFonts w:ascii="Arial" w:hAnsi="Arial" w:cs="Arial"/>
                <w:b/>
                <w:sz w:val="28"/>
              </w:rPr>
              <w:t>San Ricardo</w:t>
            </w:r>
          </w:p>
        </w:tc>
        <w:tc>
          <w:tcPr>
            <w:tcW w:w="4934" w:type="dxa"/>
          </w:tcPr>
          <w:p w14:paraId="64115627" w14:textId="3466D42D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sz w:val="28"/>
                <w:szCs w:val="28"/>
              </w:rPr>
              <w:t xml:space="preserve">Gina C. </w:t>
            </w:r>
            <w:proofErr w:type="spellStart"/>
            <w:r w:rsidRPr="0010526B">
              <w:rPr>
                <w:rFonts w:ascii="Arial" w:hAnsi="Arial" w:cs="Arial"/>
                <w:b/>
                <w:sz w:val="28"/>
                <w:szCs w:val="28"/>
              </w:rPr>
              <w:t>Sajol</w:t>
            </w:r>
            <w:proofErr w:type="spellEnd"/>
          </w:p>
        </w:tc>
        <w:tc>
          <w:tcPr>
            <w:tcW w:w="1651" w:type="dxa"/>
          </w:tcPr>
          <w:p w14:paraId="49AC50E7" w14:textId="2CCB34AB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DIC</w:t>
            </w:r>
          </w:p>
        </w:tc>
      </w:tr>
      <w:tr w:rsidR="006D2295" w14:paraId="1B4A0B1D" w14:textId="72A89BE9" w:rsidTr="006D2295">
        <w:tc>
          <w:tcPr>
            <w:tcW w:w="2432" w:type="dxa"/>
          </w:tcPr>
          <w:p w14:paraId="2A9B246C" w14:textId="272CB6B6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 w:rsidRPr="0010526B">
              <w:rPr>
                <w:rFonts w:ascii="Arial" w:hAnsi="Arial" w:cs="Arial"/>
                <w:b/>
                <w:sz w:val="28"/>
              </w:rPr>
              <w:t>Silago</w:t>
            </w:r>
          </w:p>
        </w:tc>
        <w:tc>
          <w:tcPr>
            <w:tcW w:w="4934" w:type="dxa"/>
          </w:tcPr>
          <w:p w14:paraId="1CD10F70" w14:textId="0AB27A6B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Jenibeth</w:t>
            </w:r>
            <w:proofErr w:type="spellEnd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L.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Amod</w:t>
            </w:r>
            <w:proofErr w:type="spellEnd"/>
          </w:p>
        </w:tc>
        <w:tc>
          <w:tcPr>
            <w:tcW w:w="1651" w:type="dxa"/>
          </w:tcPr>
          <w:p w14:paraId="49722C5C" w14:textId="31918E36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  <w:tr w:rsidR="006D2295" w14:paraId="787A9F53" w14:textId="3C1CA2DC" w:rsidTr="006D2295">
        <w:tc>
          <w:tcPr>
            <w:tcW w:w="2432" w:type="dxa"/>
          </w:tcPr>
          <w:p w14:paraId="415837A3" w14:textId="69886E94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Sogod</w:t>
            </w:r>
            <w:proofErr w:type="spellEnd"/>
            <w:r w:rsidRPr="0010526B">
              <w:rPr>
                <w:rFonts w:ascii="Arial" w:hAnsi="Arial" w:cs="Arial"/>
                <w:b/>
                <w:sz w:val="28"/>
              </w:rPr>
              <w:t xml:space="preserve"> 1</w:t>
            </w:r>
          </w:p>
        </w:tc>
        <w:tc>
          <w:tcPr>
            <w:tcW w:w="4934" w:type="dxa"/>
          </w:tcPr>
          <w:p w14:paraId="705B4533" w14:textId="3B9D6A90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Ma. Morena A.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Bendulo</w:t>
            </w:r>
            <w:proofErr w:type="spellEnd"/>
          </w:p>
        </w:tc>
        <w:tc>
          <w:tcPr>
            <w:tcW w:w="1651" w:type="dxa"/>
          </w:tcPr>
          <w:p w14:paraId="31A098CE" w14:textId="3AE9CF8A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PSDS</w:t>
            </w:r>
          </w:p>
        </w:tc>
      </w:tr>
      <w:tr w:rsidR="006D2295" w14:paraId="418F137F" w14:textId="7912EA3A" w:rsidTr="006D2295">
        <w:tc>
          <w:tcPr>
            <w:tcW w:w="2432" w:type="dxa"/>
          </w:tcPr>
          <w:p w14:paraId="133F1F47" w14:textId="5B0F49AA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Sogod</w:t>
            </w:r>
            <w:proofErr w:type="spellEnd"/>
            <w:r w:rsidRPr="0010526B">
              <w:rPr>
                <w:rFonts w:ascii="Arial" w:hAnsi="Arial" w:cs="Arial"/>
                <w:b/>
                <w:sz w:val="28"/>
              </w:rPr>
              <w:t xml:space="preserve"> 2</w:t>
            </w:r>
          </w:p>
        </w:tc>
        <w:tc>
          <w:tcPr>
            <w:tcW w:w="4934" w:type="dxa"/>
          </w:tcPr>
          <w:p w14:paraId="779F9E76" w14:textId="438AA679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Jenifer P.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Engalan</w:t>
            </w:r>
            <w:proofErr w:type="spellEnd"/>
          </w:p>
        </w:tc>
        <w:tc>
          <w:tcPr>
            <w:tcW w:w="1651" w:type="dxa"/>
          </w:tcPr>
          <w:p w14:paraId="65B0B9A4" w14:textId="3E466B33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  <w:tr w:rsidR="006D2295" w14:paraId="338EF47A" w14:textId="47CEAB1C" w:rsidTr="006D2295">
        <w:tc>
          <w:tcPr>
            <w:tcW w:w="2432" w:type="dxa"/>
          </w:tcPr>
          <w:p w14:paraId="28EBC814" w14:textId="69C524B0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 w:rsidRPr="0010526B">
              <w:rPr>
                <w:rFonts w:ascii="Arial" w:hAnsi="Arial" w:cs="Arial"/>
                <w:b/>
                <w:sz w:val="28"/>
              </w:rPr>
              <w:t>St. Bernard</w:t>
            </w:r>
          </w:p>
        </w:tc>
        <w:tc>
          <w:tcPr>
            <w:tcW w:w="4934" w:type="dxa"/>
          </w:tcPr>
          <w:p w14:paraId="7867720A" w14:textId="500E6DD2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10526B">
              <w:rPr>
                <w:rFonts w:ascii="Arial" w:hAnsi="Arial" w:cs="Arial"/>
                <w:b/>
                <w:sz w:val="28"/>
                <w:szCs w:val="28"/>
              </w:rPr>
              <w:t>Teresita G. Lolo</w:t>
            </w:r>
          </w:p>
        </w:tc>
        <w:tc>
          <w:tcPr>
            <w:tcW w:w="1651" w:type="dxa"/>
          </w:tcPr>
          <w:p w14:paraId="5E87258A" w14:textId="2E8BA93B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DIC</w:t>
            </w:r>
          </w:p>
        </w:tc>
      </w:tr>
      <w:tr w:rsidR="006D2295" w14:paraId="07F186EF" w14:textId="01B80D35" w:rsidTr="006D2295">
        <w:tc>
          <w:tcPr>
            <w:tcW w:w="2432" w:type="dxa"/>
          </w:tcPr>
          <w:p w14:paraId="6ADBE251" w14:textId="42F7ECD1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 w:rsidRPr="0010526B">
              <w:rPr>
                <w:rFonts w:ascii="Arial" w:hAnsi="Arial" w:cs="Arial"/>
                <w:b/>
                <w:sz w:val="28"/>
              </w:rPr>
              <w:t xml:space="preserve">Tomas </w:t>
            </w:r>
            <w:proofErr w:type="spellStart"/>
            <w:r w:rsidRPr="0010526B">
              <w:rPr>
                <w:rFonts w:ascii="Arial" w:hAnsi="Arial" w:cs="Arial"/>
                <w:b/>
                <w:sz w:val="28"/>
              </w:rPr>
              <w:t>Oppus</w:t>
            </w:r>
            <w:proofErr w:type="spellEnd"/>
          </w:p>
        </w:tc>
        <w:tc>
          <w:tcPr>
            <w:tcW w:w="4934" w:type="dxa"/>
          </w:tcPr>
          <w:p w14:paraId="108636D0" w14:textId="113FC9EC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Roinasol</w:t>
            </w:r>
            <w:proofErr w:type="spellEnd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 xml:space="preserve"> L. </w:t>
            </w:r>
            <w:proofErr w:type="spellStart"/>
            <w:r w:rsidRPr="0010526B">
              <w:rPr>
                <w:rFonts w:ascii="Arial" w:hAnsi="Arial" w:cs="Arial"/>
                <w:b/>
                <w:color w:val="000000"/>
                <w:sz w:val="28"/>
                <w:szCs w:val="28"/>
              </w:rPr>
              <w:t>Pobadora</w:t>
            </w:r>
            <w:proofErr w:type="spellEnd"/>
          </w:p>
        </w:tc>
        <w:tc>
          <w:tcPr>
            <w:tcW w:w="1651" w:type="dxa"/>
          </w:tcPr>
          <w:p w14:paraId="0CDF5737" w14:textId="5067D882" w:rsidR="006D2295" w:rsidRPr="0010526B" w:rsidRDefault="006D2295" w:rsidP="0035210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DIC</w:t>
            </w:r>
          </w:p>
        </w:tc>
      </w:tr>
    </w:tbl>
    <w:p w14:paraId="63193F50" w14:textId="5F700AE7" w:rsidR="0035210D" w:rsidRDefault="0035210D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685F19C1" w14:textId="18A51446" w:rsidR="00A85C33" w:rsidRPr="0091632D" w:rsidRDefault="0091632D" w:rsidP="004763B1">
      <w:pPr>
        <w:spacing w:after="0" w:line="360" w:lineRule="auto"/>
        <w:jc w:val="center"/>
        <w:rPr>
          <w:rFonts w:ascii="Ebrima" w:hAnsi="Ebrima"/>
          <w:b/>
          <w:sz w:val="36"/>
          <w:szCs w:val="36"/>
        </w:rPr>
      </w:pPr>
      <w:r w:rsidRPr="0091632D">
        <w:rPr>
          <w:rFonts w:ascii="Ebrima" w:hAnsi="Ebrima"/>
          <w:b/>
          <w:sz w:val="36"/>
          <w:szCs w:val="36"/>
        </w:rPr>
        <w:lastRenderedPageBreak/>
        <w:t xml:space="preserve">Curriculum Implementation Division CID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410"/>
        <w:gridCol w:w="2926"/>
      </w:tblGrid>
      <w:tr w:rsidR="00A85C33" w14:paraId="1F9CB60C" w14:textId="77777777" w:rsidTr="0091632D">
        <w:tc>
          <w:tcPr>
            <w:tcW w:w="3681" w:type="dxa"/>
          </w:tcPr>
          <w:p w14:paraId="24FD8F96" w14:textId="2FED93BE" w:rsidR="00A85C33" w:rsidRDefault="0091632D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NAME</w:t>
            </w:r>
          </w:p>
        </w:tc>
        <w:tc>
          <w:tcPr>
            <w:tcW w:w="2410" w:type="dxa"/>
          </w:tcPr>
          <w:p w14:paraId="2E7A3D71" w14:textId="12CE2C76" w:rsidR="00A85C33" w:rsidRPr="006D2295" w:rsidRDefault="0091632D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  <w:szCs w:val="28"/>
              </w:rPr>
            </w:pPr>
            <w:r>
              <w:rPr>
                <w:rFonts w:ascii="Ebrima" w:hAnsi="Ebrima"/>
                <w:b/>
                <w:sz w:val="28"/>
                <w:szCs w:val="28"/>
              </w:rPr>
              <w:t xml:space="preserve">POSITION </w:t>
            </w:r>
          </w:p>
        </w:tc>
        <w:tc>
          <w:tcPr>
            <w:tcW w:w="2926" w:type="dxa"/>
          </w:tcPr>
          <w:p w14:paraId="2293EAA0" w14:textId="7BF4A7D2" w:rsidR="00A85C33" w:rsidRDefault="0091632D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AREA</w:t>
            </w:r>
          </w:p>
        </w:tc>
      </w:tr>
      <w:tr w:rsidR="00A85C33" w14:paraId="642EFB28" w14:textId="77777777" w:rsidTr="0091632D">
        <w:tc>
          <w:tcPr>
            <w:tcW w:w="3681" w:type="dxa"/>
          </w:tcPr>
          <w:p w14:paraId="5A00AD7E" w14:textId="6E807AF1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Alfredo M.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Bayon</w:t>
            </w:r>
            <w:proofErr w:type="spellEnd"/>
          </w:p>
        </w:tc>
        <w:tc>
          <w:tcPr>
            <w:tcW w:w="2410" w:type="dxa"/>
          </w:tcPr>
          <w:p w14:paraId="670CB162" w14:textId="314321DE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Chief</w:t>
            </w:r>
            <w:r w:rsidR="00F03695">
              <w:rPr>
                <w:rFonts w:ascii="Arial" w:hAnsi="Arial" w:cs="Arial"/>
                <w:b/>
                <w:sz w:val="28"/>
                <w:szCs w:val="28"/>
              </w:rPr>
              <w:t xml:space="preserve"> CID</w:t>
            </w:r>
          </w:p>
        </w:tc>
        <w:tc>
          <w:tcPr>
            <w:tcW w:w="2926" w:type="dxa"/>
          </w:tcPr>
          <w:p w14:paraId="6CFDEB0B" w14:textId="79AF3BFD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A85C33" w14:paraId="68CAA717" w14:textId="77777777" w:rsidTr="0091632D">
        <w:tc>
          <w:tcPr>
            <w:tcW w:w="3681" w:type="dxa"/>
          </w:tcPr>
          <w:p w14:paraId="7966189A" w14:textId="410399F3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Charity M.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Nogra</w:t>
            </w:r>
            <w:proofErr w:type="spellEnd"/>
          </w:p>
        </w:tc>
        <w:tc>
          <w:tcPr>
            <w:tcW w:w="2410" w:type="dxa"/>
          </w:tcPr>
          <w:p w14:paraId="5CCABB70" w14:textId="666192B2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68859C50" w14:textId="5B0A9722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Science</w:t>
            </w:r>
          </w:p>
        </w:tc>
      </w:tr>
      <w:tr w:rsidR="00A85C33" w14:paraId="222A7584" w14:textId="77777777" w:rsidTr="0091632D">
        <w:tc>
          <w:tcPr>
            <w:tcW w:w="3681" w:type="dxa"/>
          </w:tcPr>
          <w:p w14:paraId="41790B20" w14:textId="67BC4F72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Salvador A.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Artigo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>, Jr.</w:t>
            </w:r>
          </w:p>
        </w:tc>
        <w:tc>
          <w:tcPr>
            <w:tcW w:w="2410" w:type="dxa"/>
          </w:tcPr>
          <w:p w14:paraId="5BACA86F" w14:textId="6736FF31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09C6940D" w14:textId="1D1F6935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English</w:t>
            </w:r>
          </w:p>
        </w:tc>
      </w:tr>
      <w:tr w:rsidR="00A85C33" w14:paraId="266E900E" w14:textId="77777777" w:rsidTr="0091632D">
        <w:tc>
          <w:tcPr>
            <w:tcW w:w="3681" w:type="dxa"/>
          </w:tcPr>
          <w:p w14:paraId="51EB04AC" w14:textId="601DB294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Emmanuel A. Gerardo</w:t>
            </w:r>
          </w:p>
        </w:tc>
        <w:tc>
          <w:tcPr>
            <w:tcW w:w="2410" w:type="dxa"/>
          </w:tcPr>
          <w:p w14:paraId="401F0B68" w14:textId="21907DC3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02057538" w14:textId="37A97B53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Araling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Panlipunan</w:t>
            </w:r>
            <w:proofErr w:type="spellEnd"/>
          </w:p>
        </w:tc>
      </w:tr>
      <w:tr w:rsidR="00A85C33" w14:paraId="6A4CFE46" w14:textId="77777777" w:rsidTr="0091632D">
        <w:tc>
          <w:tcPr>
            <w:tcW w:w="3681" w:type="dxa"/>
          </w:tcPr>
          <w:p w14:paraId="7A993117" w14:textId="4879AF5A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Evangelina B.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Laroa</w:t>
            </w:r>
            <w:proofErr w:type="spellEnd"/>
          </w:p>
        </w:tc>
        <w:tc>
          <w:tcPr>
            <w:tcW w:w="2410" w:type="dxa"/>
          </w:tcPr>
          <w:p w14:paraId="61FD458D" w14:textId="6BF39CDE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EPS </w:t>
            </w:r>
          </w:p>
        </w:tc>
        <w:tc>
          <w:tcPr>
            <w:tcW w:w="2926" w:type="dxa"/>
          </w:tcPr>
          <w:p w14:paraId="4C621859" w14:textId="714EA642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Values</w:t>
            </w:r>
          </w:p>
        </w:tc>
      </w:tr>
      <w:tr w:rsidR="00A85C33" w14:paraId="395FBC79" w14:textId="77777777" w:rsidTr="0091632D">
        <w:tc>
          <w:tcPr>
            <w:tcW w:w="3681" w:type="dxa"/>
          </w:tcPr>
          <w:p w14:paraId="26C3AB82" w14:textId="6224C5A8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Ruth G. Poblete</w:t>
            </w:r>
          </w:p>
        </w:tc>
        <w:tc>
          <w:tcPr>
            <w:tcW w:w="2410" w:type="dxa"/>
          </w:tcPr>
          <w:p w14:paraId="3B97592B" w14:textId="2FF2C221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38449047" w14:textId="1694DC65" w:rsidR="00A85C33" w:rsidRPr="0010526B" w:rsidRDefault="0091632D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Kindergarten </w:t>
            </w:r>
          </w:p>
        </w:tc>
      </w:tr>
      <w:tr w:rsidR="00A85C33" w14:paraId="4AA6B675" w14:textId="77777777" w:rsidTr="0091632D">
        <w:tc>
          <w:tcPr>
            <w:tcW w:w="3681" w:type="dxa"/>
          </w:tcPr>
          <w:p w14:paraId="28CE4F24" w14:textId="4D9F5975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Hilda D.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Olvina</w:t>
            </w:r>
            <w:proofErr w:type="spellEnd"/>
          </w:p>
        </w:tc>
        <w:tc>
          <w:tcPr>
            <w:tcW w:w="2410" w:type="dxa"/>
          </w:tcPr>
          <w:p w14:paraId="0DBEE21C" w14:textId="3E1B9051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6EF51154" w14:textId="03C18C09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Filipino</w:t>
            </w:r>
          </w:p>
        </w:tc>
      </w:tr>
      <w:tr w:rsidR="00A85C33" w14:paraId="2FA297D4" w14:textId="77777777" w:rsidTr="0091632D">
        <w:tc>
          <w:tcPr>
            <w:tcW w:w="3681" w:type="dxa"/>
          </w:tcPr>
          <w:p w14:paraId="78B2728E" w14:textId="7D6BF790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Allan M.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Rosello</w:t>
            </w:r>
            <w:proofErr w:type="spellEnd"/>
          </w:p>
        </w:tc>
        <w:tc>
          <w:tcPr>
            <w:tcW w:w="2410" w:type="dxa"/>
          </w:tcPr>
          <w:p w14:paraId="70E1996F" w14:textId="5017D8A6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19C82E3D" w14:textId="0AF8A206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MAPEH/Math</w:t>
            </w:r>
          </w:p>
        </w:tc>
      </w:tr>
      <w:tr w:rsidR="00A85C33" w14:paraId="3E58EFF5" w14:textId="77777777" w:rsidTr="0091632D">
        <w:tc>
          <w:tcPr>
            <w:tcW w:w="3681" w:type="dxa"/>
          </w:tcPr>
          <w:p w14:paraId="0BA7664D" w14:textId="0DB64169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Victor D.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Dumaguit</w:t>
            </w:r>
            <w:proofErr w:type="spellEnd"/>
          </w:p>
        </w:tc>
        <w:tc>
          <w:tcPr>
            <w:tcW w:w="2410" w:type="dxa"/>
          </w:tcPr>
          <w:p w14:paraId="300C59FC" w14:textId="05411E5E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64E4F35C" w14:textId="57CF3461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TLE</w:t>
            </w:r>
          </w:p>
        </w:tc>
      </w:tr>
      <w:tr w:rsidR="00A85C33" w14:paraId="76CF544F" w14:textId="77777777" w:rsidTr="0091632D">
        <w:tc>
          <w:tcPr>
            <w:tcW w:w="3681" w:type="dxa"/>
          </w:tcPr>
          <w:p w14:paraId="74FA542E" w14:textId="49094060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Eduardo E.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Legantin</w:t>
            </w:r>
            <w:proofErr w:type="spellEnd"/>
          </w:p>
        </w:tc>
        <w:tc>
          <w:tcPr>
            <w:tcW w:w="2410" w:type="dxa"/>
          </w:tcPr>
          <w:p w14:paraId="427C622B" w14:textId="16964E60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38CEF665" w14:textId="629FDE65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LR</w:t>
            </w:r>
          </w:p>
        </w:tc>
      </w:tr>
      <w:tr w:rsidR="00A85C33" w14:paraId="2A2A85FF" w14:textId="77777777" w:rsidTr="0091632D">
        <w:tc>
          <w:tcPr>
            <w:tcW w:w="3681" w:type="dxa"/>
          </w:tcPr>
          <w:p w14:paraId="0AE24FD1" w14:textId="1F3D38DF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Lloyd C.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Carbonilla</w:t>
            </w:r>
            <w:proofErr w:type="spellEnd"/>
          </w:p>
        </w:tc>
        <w:tc>
          <w:tcPr>
            <w:tcW w:w="2410" w:type="dxa"/>
          </w:tcPr>
          <w:p w14:paraId="271CB4CF" w14:textId="15241DFB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</w:t>
            </w:r>
          </w:p>
        </w:tc>
        <w:tc>
          <w:tcPr>
            <w:tcW w:w="2926" w:type="dxa"/>
          </w:tcPr>
          <w:p w14:paraId="13511F4D" w14:textId="67CB924A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ALS</w:t>
            </w:r>
          </w:p>
        </w:tc>
      </w:tr>
      <w:tr w:rsidR="00A85C33" w14:paraId="2113B2E4" w14:textId="77777777" w:rsidTr="0091632D">
        <w:tc>
          <w:tcPr>
            <w:tcW w:w="3681" w:type="dxa"/>
          </w:tcPr>
          <w:p w14:paraId="3C6343E1" w14:textId="40363A5A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</w:rPr>
              <w:t>Betelino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V. Amigo</w:t>
            </w:r>
          </w:p>
        </w:tc>
        <w:tc>
          <w:tcPr>
            <w:tcW w:w="2410" w:type="dxa"/>
          </w:tcPr>
          <w:p w14:paraId="472FEA13" w14:textId="39F417AD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EPSA</w:t>
            </w:r>
          </w:p>
        </w:tc>
        <w:tc>
          <w:tcPr>
            <w:tcW w:w="2926" w:type="dxa"/>
          </w:tcPr>
          <w:p w14:paraId="1433C4DB" w14:textId="159C1232" w:rsidR="00A85C33" w:rsidRPr="0010526B" w:rsidRDefault="00D24A76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LS</w:t>
            </w:r>
            <w:r w:rsidR="007B5D07">
              <w:rPr>
                <w:rFonts w:ascii="Arial" w:hAnsi="Arial" w:cs="Arial"/>
                <w:b/>
                <w:color w:val="000000"/>
                <w:sz w:val="28"/>
                <w:szCs w:val="28"/>
              </w:rPr>
              <w:t>A</w:t>
            </w:r>
          </w:p>
        </w:tc>
      </w:tr>
      <w:tr w:rsidR="00A85C33" w14:paraId="6EFC01C9" w14:textId="77777777" w:rsidTr="0091632D">
        <w:tc>
          <w:tcPr>
            <w:tcW w:w="3681" w:type="dxa"/>
          </w:tcPr>
          <w:p w14:paraId="0BC2AA8D" w14:textId="493FCC2D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410" w:type="dxa"/>
          </w:tcPr>
          <w:p w14:paraId="46158EE8" w14:textId="6174647C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926" w:type="dxa"/>
          </w:tcPr>
          <w:p w14:paraId="44183026" w14:textId="1EF96A6C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A85C33" w14:paraId="7CF11FA9" w14:textId="77777777" w:rsidTr="0091632D">
        <w:tc>
          <w:tcPr>
            <w:tcW w:w="3681" w:type="dxa"/>
          </w:tcPr>
          <w:p w14:paraId="54DD7002" w14:textId="72BD3B2D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410" w:type="dxa"/>
          </w:tcPr>
          <w:p w14:paraId="4E1EDD75" w14:textId="2C3E728C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926" w:type="dxa"/>
          </w:tcPr>
          <w:p w14:paraId="1122BE74" w14:textId="2F88C01A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A85C33" w14:paraId="1BF5DA9E" w14:textId="77777777" w:rsidTr="0091632D">
        <w:tc>
          <w:tcPr>
            <w:tcW w:w="3681" w:type="dxa"/>
          </w:tcPr>
          <w:p w14:paraId="49588716" w14:textId="6364736F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410" w:type="dxa"/>
          </w:tcPr>
          <w:p w14:paraId="64433806" w14:textId="2B547DA2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926" w:type="dxa"/>
          </w:tcPr>
          <w:p w14:paraId="01C920A4" w14:textId="609410C7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85C33" w14:paraId="0EF1E863" w14:textId="77777777" w:rsidTr="0091632D">
        <w:tc>
          <w:tcPr>
            <w:tcW w:w="3681" w:type="dxa"/>
          </w:tcPr>
          <w:p w14:paraId="41D0AB3A" w14:textId="481027D6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410" w:type="dxa"/>
          </w:tcPr>
          <w:p w14:paraId="7D45BA04" w14:textId="59CA7C51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926" w:type="dxa"/>
          </w:tcPr>
          <w:p w14:paraId="76FE2582" w14:textId="1FAD6362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A85C33" w14:paraId="5C1578DA" w14:textId="77777777" w:rsidTr="0091632D">
        <w:tc>
          <w:tcPr>
            <w:tcW w:w="3681" w:type="dxa"/>
          </w:tcPr>
          <w:p w14:paraId="716CD0B0" w14:textId="5A665CA8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410" w:type="dxa"/>
          </w:tcPr>
          <w:p w14:paraId="768EEF03" w14:textId="3F37CAA8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926" w:type="dxa"/>
          </w:tcPr>
          <w:p w14:paraId="647448B0" w14:textId="2ED5129D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A85C33" w14:paraId="260350D1" w14:textId="77777777" w:rsidTr="0091632D">
        <w:tc>
          <w:tcPr>
            <w:tcW w:w="3681" w:type="dxa"/>
          </w:tcPr>
          <w:p w14:paraId="3ECA3922" w14:textId="66516EE7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410" w:type="dxa"/>
          </w:tcPr>
          <w:p w14:paraId="6EFEA371" w14:textId="4E351AC9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926" w:type="dxa"/>
          </w:tcPr>
          <w:p w14:paraId="39D11AF1" w14:textId="23FD79C4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A85C33" w14:paraId="48F0A44F" w14:textId="77777777" w:rsidTr="0091632D">
        <w:tc>
          <w:tcPr>
            <w:tcW w:w="3681" w:type="dxa"/>
          </w:tcPr>
          <w:p w14:paraId="68401D6B" w14:textId="06AD1CDA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410" w:type="dxa"/>
          </w:tcPr>
          <w:p w14:paraId="7EB57440" w14:textId="10A435B5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926" w:type="dxa"/>
          </w:tcPr>
          <w:p w14:paraId="1239A80D" w14:textId="5D18849C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85C33" w14:paraId="3FD9FEA1" w14:textId="77777777" w:rsidTr="0091632D">
        <w:tc>
          <w:tcPr>
            <w:tcW w:w="3681" w:type="dxa"/>
          </w:tcPr>
          <w:p w14:paraId="52DC3D45" w14:textId="1B45C013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410" w:type="dxa"/>
          </w:tcPr>
          <w:p w14:paraId="66276059" w14:textId="244F8FA0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926" w:type="dxa"/>
          </w:tcPr>
          <w:p w14:paraId="0FA81FD6" w14:textId="3A387E3C" w:rsidR="00A85C33" w:rsidRPr="0010526B" w:rsidRDefault="00A85C33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</w:tbl>
    <w:p w14:paraId="00420033" w14:textId="7F0E4C63" w:rsidR="00A85C33" w:rsidRDefault="00A85C33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62956415" w14:textId="75EA720B" w:rsidR="00A85C33" w:rsidRDefault="00A85C33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3E25F719" w14:textId="51855186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02955A8C" w14:textId="36BF70AC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695238B9" w14:textId="1256F191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2C7E11C8" w14:textId="7B7CF1C8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0354747B" w14:textId="5A0538AC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155BFBDA" w14:textId="30ADF678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  <w:r>
        <w:rPr>
          <w:rFonts w:ascii="Ebrima" w:hAnsi="Ebrima"/>
          <w:b/>
          <w:sz w:val="28"/>
        </w:rPr>
        <w:lastRenderedPageBreak/>
        <w:t>Schools Governance and Operation- SGOD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681"/>
        <w:gridCol w:w="2835"/>
        <w:gridCol w:w="2693"/>
      </w:tblGrid>
      <w:tr w:rsidR="00FF00E8" w14:paraId="477FE8A8" w14:textId="77777777" w:rsidTr="00E5022D">
        <w:tc>
          <w:tcPr>
            <w:tcW w:w="3681" w:type="dxa"/>
          </w:tcPr>
          <w:p w14:paraId="50F56A3F" w14:textId="77777777" w:rsidR="00162D06" w:rsidRDefault="00162D06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NAME</w:t>
            </w:r>
          </w:p>
        </w:tc>
        <w:tc>
          <w:tcPr>
            <w:tcW w:w="2835" w:type="dxa"/>
          </w:tcPr>
          <w:p w14:paraId="71F9C35B" w14:textId="77777777" w:rsidR="00162D06" w:rsidRPr="006D2295" w:rsidRDefault="00162D06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  <w:szCs w:val="28"/>
              </w:rPr>
            </w:pPr>
            <w:r>
              <w:rPr>
                <w:rFonts w:ascii="Ebrima" w:hAnsi="Ebrima"/>
                <w:b/>
                <w:sz w:val="28"/>
                <w:szCs w:val="28"/>
              </w:rPr>
              <w:t xml:space="preserve">POSITION </w:t>
            </w:r>
          </w:p>
        </w:tc>
        <w:tc>
          <w:tcPr>
            <w:tcW w:w="2693" w:type="dxa"/>
          </w:tcPr>
          <w:p w14:paraId="15C87D69" w14:textId="77777777" w:rsidR="00162D06" w:rsidRDefault="00162D06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AREA</w:t>
            </w:r>
          </w:p>
        </w:tc>
      </w:tr>
      <w:tr w:rsidR="00FF00E8" w14:paraId="45B02A79" w14:textId="77777777" w:rsidTr="00E5022D">
        <w:tc>
          <w:tcPr>
            <w:tcW w:w="3681" w:type="dxa"/>
          </w:tcPr>
          <w:p w14:paraId="110D41C3" w14:textId="38F2E0C2" w:rsidR="00162D06" w:rsidRPr="0010526B" w:rsidRDefault="00E60B97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</w:rPr>
              <w:t>Isabelo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D.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O</w:t>
            </w:r>
            <w:r w:rsidR="00FF00E8">
              <w:rPr>
                <w:rFonts w:ascii="Arial" w:hAnsi="Arial" w:cs="Arial"/>
                <w:b/>
                <w:sz w:val="28"/>
              </w:rPr>
              <w:t>rais</w:t>
            </w:r>
            <w:proofErr w:type="spellEnd"/>
          </w:p>
        </w:tc>
        <w:tc>
          <w:tcPr>
            <w:tcW w:w="2835" w:type="dxa"/>
          </w:tcPr>
          <w:p w14:paraId="44A08951" w14:textId="0ABFD378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Chief SGOD</w:t>
            </w:r>
          </w:p>
        </w:tc>
        <w:tc>
          <w:tcPr>
            <w:tcW w:w="2693" w:type="dxa"/>
          </w:tcPr>
          <w:p w14:paraId="5DC0BA19" w14:textId="77777777" w:rsidR="00162D06" w:rsidRPr="0010526B" w:rsidRDefault="00162D06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FF00E8" w14:paraId="32274128" w14:textId="77777777" w:rsidTr="00E5022D">
        <w:tc>
          <w:tcPr>
            <w:tcW w:w="3681" w:type="dxa"/>
          </w:tcPr>
          <w:p w14:paraId="125A322F" w14:textId="5220D9EE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</w:rPr>
              <w:t>Zedrick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</w:t>
            </w:r>
            <w:r w:rsidR="00F04B6E">
              <w:rPr>
                <w:rFonts w:ascii="Arial" w:hAnsi="Arial" w:cs="Arial"/>
                <w:b/>
                <w:sz w:val="28"/>
              </w:rPr>
              <w:t xml:space="preserve">G.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Malbas</w:t>
            </w:r>
            <w:proofErr w:type="spellEnd"/>
          </w:p>
        </w:tc>
        <w:tc>
          <w:tcPr>
            <w:tcW w:w="2835" w:type="dxa"/>
          </w:tcPr>
          <w:p w14:paraId="294400D4" w14:textId="29565D41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SEPS</w:t>
            </w:r>
          </w:p>
        </w:tc>
        <w:tc>
          <w:tcPr>
            <w:tcW w:w="2693" w:type="dxa"/>
          </w:tcPr>
          <w:p w14:paraId="30E090FF" w14:textId="2639BC94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SMM&amp;E</w:t>
            </w:r>
          </w:p>
        </w:tc>
      </w:tr>
      <w:tr w:rsidR="00FF00E8" w14:paraId="53EB800F" w14:textId="77777777" w:rsidTr="00E5022D">
        <w:tc>
          <w:tcPr>
            <w:tcW w:w="3681" w:type="dxa"/>
          </w:tcPr>
          <w:p w14:paraId="26FB700D" w14:textId="38B83D85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</w:rPr>
              <w:t>Glaiza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Mea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</w:t>
            </w:r>
            <w:r w:rsidR="00F04B6E">
              <w:rPr>
                <w:rFonts w:ascii="Arial" w:hAnsi="Arial" w:cs="Arial"/>
                <w:b/>
                <w:sz w:val="28"/>
              </w:rPr>
              <w:t xml:space="preserve">D. </w:t>
            </w:r>
            <w:r>
              <w:rPr>
                <w:rFonts w:ascii="Arial" w:hAnsi="Arial" w:cs="Arial"/>
                <w:b/>
                <w:sz w:val="28"/>
              </w:rPr>
              <w:t>Rin</w:t>
            </w:r>
          </w:p>
        </w:tc>
        <w:tc>
          <w:tcPr>
            <w:tcW w:w="2835" w:type="dxa"/>
          </w:tcPr>
          <w:p w14:paraId="1706785E" w14:textId="0D6E003D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EPS-II</w:t>
            </w:r>
          </w:p>
        </w:tc>
        <w:tc>
          <w:tcPr>
            <w:tcW w:w="2693" w:type="dxa"/>
          </w:tcPr>
          <w:p w14:paraId="6E447939" w14:textId="38F0B6B9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SMM&amp;E</w:t>
            </w:r>
          </w:p>
        </w:tc>
      </w:tr>
      <w:tr w:rsidR="00FF00E8" w14:paraId="3E3C79F0" w14:textId="77777777" w:rsidTr="00E5022D">
        <w:tc>
          <w:tcPr>
            <w:tcW w:w="3681" w:type="dxa"/>
          </w:tcPr>
          <w:p w14:paraId="0C9C9F23" w14:textId="27798CE7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Atty. Felipe Sanchez</w:t>
            </w:r>
          </w:p>
        </w:tc>
        <w:tc>
          <w:tcPr>
            <w:tcW w:w="2835" w:type="dxa"/>
          </w:tcPr>
          <w:p w14:paraId="6F91B377" w14:textId="00CAA932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SEPS</w:t>
            </w:r>
          </w:p>
        </w:tc>
        <w:tc>
          <w:tcPr>
            <w:tcW w:w="2693" w:type="dxa"/>
          </w:tcPr>
          <w:p w14:paraId="439ECD72" w14:textId="6F1771D5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SocMob</w:t>
            </w:r>
            <w:proofErr w:type="spellEnd"/>
          </w:p>
        </w:tc>
      </w:tr>
      <w:tr w:rsidR="00FF00E8" w14:paraId="1A7E1DDA" w14:textId="77777777" w:rsidTr="00E5022D">
        <w:tc>
          <w:tcPr>
            <w:tcW w:w="3681" w:type="dxa"/>
          </w:tcPr>
          <w:p w14:paraId="311EB8C4" w14:textId="1FFDF209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Ma. Leila </w:t>
            </w:r>
            <w:r w:rsidR="00B55FE5">
              <w:rPr>
                <w:rFonts w:ascii="Arial" w:hAnsi="Arial" w:cs="Arial"/>
                <w:b/>
                <w:sz w:val="28"/>
              </w:rPr>
              <w:t xml:space="preserve">V. </w:t>
            </w:r>
            <w:r>
              <w:rPr>
                <w:rFonts w:ascii="Arial" w:hAnsi="Arial" w:cs="Arial"/>
                <w:b/>
                <w:sz w:val="28"/>
              </w:rPr>
              <w:t>Aguilar</w:t>
            </w:r>
          </w:p>
        </w:tc>
        <w:tc>
          <w:tcPr>
            <w:tcW w:w="2835" w:type="dxa"/>
          </w:tcPr>
          <w:p w14:paraId="02A3031C" w14:textId="1A9C98CD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 II</w:t>
            </w:r>
          </w:p>
        </w:tc>
        <w:tc>
          <w:tcPr>
            <w:tcW w:w="2693" w:type="dxa"/>
          </w:tcPr>
          <w:p w14:paraId="42BAFCB9" w14:textId="2448E4D2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SocMob</w:t>
            </w:r>
            <w:proofErr w:type="spellEnd"/>
          </w:p>
        </w:tc>
      </w:tr>
      <w:tr w:rsidR="00FF00E8" w14:paraId="11C033D8" w14:textId="77777777" w:rsidTr="00E5022D">
        <w:tc>
          <w:tcPr>
            <w:tcW w:w="3681" w:type="dxa"/>
          </w:tcPr>
          <w:p w14:paraId="734BFA1A" w14:textId="47655036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Hilda G. Fernandez</w:t>
            </w:r>
          </w:p>
        </w:tc>
        <w:tc>
          <w:tcPr>
            <w:tcW w:w="2835" w:type="dxa"/>
          </w:tcPr>
          <w:p w14:paraId="44C6A358" w14:textId="29F1BD85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EPS II</w:t>
            </w:r>
          </w:p>
        </w:tc>
        <w:tc>
          <w:tcPr>
            <w:tcW w:w="2693" w:type="dxa"/>
          </w:tcPr>
          <w:p w14:paraId="13753007" w14:textId="4A9C0D28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HRD</w:t>
            </w:r>
          </w:p>
        </w:tc>
      </w:tr>
      <w:tr w:rsidR="00FF00E8" w14:paraId="3EB86D99" w14:textId="77777777" w:rsidTr="00E5022D">
        <w:tc>
          <w:tcPr>
            <w:tcW w:w="3681" w:type="dxa"/>
          </w:tcPr>
          <w:p w14:paraId="15919AE5" w14:textId="2D77A6EB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Samson Clarus</w:t>
            </w:r>
          </w:p>
        </w:tc>
        <w:tc>
          <w:tcPr>
            <w:tcW w:w="2835" w:type="dxa"/>
          </w:tcPr>
          <w:p w14:paraId="0DF00A3A" w14:textId="030D2721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PDO II</w:t>
            </w:r>
          </w:p>
        </w:tc>
        <w:tc>
          <w:tcPr>
            <w:tcW w:w="2693" w:type="dxa"/>
          </w:tcPr>
          <w:p w14:paraId="4CC50E0A" w14:textId="3561857C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DRRM</w:t>
            </w:r>
          </w:p>
        </w:tc>
      </w:tr>
      <w:tr w:rsidR="00FF00E8" w14:paraId="67ABF742" w14:textId="77777777" w:rsidTr="00E5022D">
        <w:tc>
          <w:tcPr>
            <w:tcW w:w="3681" w:type="dxa"/>
          </w:tcPr>
          <w:p w14:paraId="445169DD" w14:textId="6EA75D2E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</w:rPr>
              <w:t>Railan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Saavedra</w:t>
            </w:r>
          </w:p>
        </w:tc>
        <w:tc>
          <w:tcPr>
            <w:tcW w:w="2835" w:type="dxa"/>
          </w:tcPr>
          <w:p w14:paraId="0257109E" w14:textId="4B9C64AF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COS </w:t>
            </w:r>
          </w:p>
        </w:tc>
        <w:tc>
          <w:tcPr>
            <w:tcW w:w="2693" w:type="dxa"/>
          </w:tcPr>
          <w:p w14:paraId="61251BE4" w14:textId="5AEEA683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DRRM</w:t>
            </w:r>
          </w:p>
        </w:tc>
      </w:tr>
      <w:tr w:rsidR="00FF00E8" w14:paraId="7999B4F9" w14:textId="77777777" w:rsidTr="00E5022D">
        <w:tc>
          <w:tcPr>
            <w:tcW w:w="3681" w:type="dxa"/>
          </w:tcPr>
          <w:p w14:paraId="4B39925E" w14:textId="6C094748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</w:rPr>
              <w:t>Aprilyn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</w:t>
            </w:r>
            <w:r w:rsidR="00917FC2">
              <w:rPr>
                <w:rFonts w:ascii="Arial" w:hAnsi="Arial" w:cs="Arial"/>
                <w:b/>
                <w:sz w:val="28"/>
              </w:rPr>
              <w:t xml:space="preserve">V.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Gaviola</w:t>
            </w:r>
            <w:proofErr w:type="spellEnd"/>
          </w:p>
        </w:tc>
        <w:tc>
          <w:tcPr>
            <w:tcW w:w="2835" w:type="dxa"/>
          </w:tcPr>
          <w:p w14:paraId="7AB0EF7F" w14:textId="269BED18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PDO I</w:t>
            </w:r>
          </w:p>
        </w:tc>
        <w:tc>
          <w:tcPr>
            <w:tcW w:w="2693" w:type="dxa"/>
          </w:tcPr>
          <w:p w14:paraId="70E0C2AF" w14:textId="64C3819F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Student Services</w:t>
            </w:r>
          </w:p>
        </w:tc>
      </w:tr>
      <w:tr w:rsidR="00FF00E8" w14:paraId="1E25552A" w14:textId="77777777" w:rsidTr="00E5022D">
        <w:tc>
          <w:tcPr>
            <w:tcW w:w="3681" w:type="dxa"/>
          </w:tcPr>
          <w:p w14:paraId="18C0A8F9" w14:textId="343087BD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</w:rPr>
              <w:t>Lorlin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P.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Malbas</w:t>
            </w:r>
            <w:proofErr w:type="spellEnd"/>
          </w:p>
        </w:tc>
        <w:tc>
          <w:tcPr>
            <w:tcW w:w="2835" w:type="dxa"/>
          </w:tcPr>
          <w:p w14:paraId="321F1D51" w14:textId="0AF89780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SEPS</w:t>
            </w:r>
          </w:p>
        </w:tc>
        <w:tc>
          <w:tcPr>
            <w:tcW w:w="2693" w:type="dxa"/>
          </w:tcPr>
          <w:p w14:paraId="6EB4837D" w14:textId="707A80C0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 &amp; R</w:t>
            </w:r>
          </w:p>
        </w:tc>
      </w:tr>
      <w:tr w:rsidR="00FF00E8" w14:paraId="7FD2D69E" w14:textId="77777777" w:rsidTr="00E5022D">
        <w:tc>
          <w:tcPr>
            <w:tcW w:w="3681" w:type="dxa"/>
          </w:tcPr>
          <w:p w14:paraId="1940DE63" w14:textId="52F08AFF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Ronald Cuevas</w:t>
            </w:r>
          </w:p>
        </w:tc>
        <w:tc>
          <w:tcPr>
            <w:tcW w:w="2835" w:type="dxa"/>
          </w:tcPr>
          <w:p w14:paraId="68A0434B" w14:textId="12C897B1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Planning Officer III</w:t>
            </w:r>
          </w:p>
        </w:tc>
        <w:tc>
          <w:tcPr>
            <w:tcW w:w="2693" w:type="dxa"/>
          </w:tcPr>
          <w:p w14:paraId="67429173" w14:textId="76ECDDF3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P &amp; R</w:t>
            </w:r>
          </w:p>
        </w:tc>
      </w:tr>
      <w:tr w:rsidR="00FF00E8" w14:paraId="1279CD1B" w14:textId="77777777" w:rsidTr="00E5022D">
        <w:tc>
          <w:tcPr>
            <w:tcW w:w="3681" w:type="dxa"/>
          </w:tcPr>
          <w:p w14:paraId="5680768A" w14:textId="292AB923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Loise </w:t>
            </w:r>
            <w:r w:rsidR="00B55FE5">
              <w:rPr>
                <w:rFonts w:ascii="Arial" w:hAnsi="Arial" w:cs="Arial"/>
                <w:b/>
                <w:sz w:val="28"/>
              </w:rPr>
              <w:t xml:space="preserve">O. </w:t>
            </w:r>
            <w:r>
              <w:rPr>
                <w:rFonts w:ascii="Arial" w:hAnsi="Arial" w:cs="Arial"/>
                <w:b/>
                <w:sz w:val="28"/>
              </w:rPr>
              <w:t>Solomon</w:t>
            </w:r>
          </w:p>
        </w:tc>
        <w:tc>
          <w:tcPr>
            <w:tcW w:w="2835" w:type="dxa"/>
          </w:tcPr>
          <w:p w14:paraId="195071D0" w14:textId="11E58320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Medical Officer</w:t>
            </w:r>
          </w:p>
        </w:tc>
        <w:tc>
          <w:tcPr>
            <w:tcW w:w="2693" w:type="dxa"/>
          </w:tcPr>
          <w:p w14:paraId="3E2AFEB2" w14:textId="7DEA0934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Medical Section</w:t>
            </w:r>
          </w:p>
        </w:tc>
      </w:tr>
      <w:tr w:rsidR="00FF00E8" w14:paraId="54B2E5F7" w14:textId="77777777" w:rsidTr="00E5022D">
        <w:tc>
          <w:tcPr>
            <w:tcW w:w="3681" w:type="dxa"/>
          </w:tcPr>
          <w:p w14:paraId="65BE4180" w14:textId="34B96B69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Jose Carmelo </w:t>
            </w:r>
            <w:proofErr w:type="spellStart"/>
            <w:r>
              <w:rPr>
                <w:rFonts w:ascii="Arial" w:hAnsi="Arial" w:cs="Arial"/>
                <w:b/>
                <w:sz w:val="28"/>
              </w:rPr>
              <w:t>Gaviola</w:t>
            </w:r>
            <w:proofErr w:type="spellEnd"/>
          </w:p>
        </w:tc>
        <w:tc>
          <w:tcPr>
            <w:tcW w:w="2835" w:type="dxa"/>
          </w:tcPr>
          <w:p w14:paraId="4EE3AA49" w14:textId="1485FC86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Dentist</w:t>
            </w:r>
          </w:p>
        </w:tc>
        <w:tc>
          <w:tcPr>
            <w:tcW w:w="2693" w:type="dxa"/>
          </w:tcPr>
          <w:p w14:paraId="0F0883BF" w14:textId="695376B8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Medical Section</w:t>
            </w:r>
          </w:p>
        </w:tc>
      </w:tr>
      <w:tr w:rsidR="00FF00E8" w14:paraId="4BF447CE" w14:textId="77777777" w:rsidTr="00E5022D">
        <w:tc>
          <w:tcPr>
            <w:tcW w:w="3681" w:type="dxa"/>
          </w:tcPr>
          <w:p w14:paraId="6E2D1BAE" w14:textId="126A30BC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Sherwin Segovia</w:t>
            </w:r>
          </w:p>
        </w:tc>
        <w:tc>
          <w:tcPr>
            <w:tcW w:w="2835" w:type="dxa"/>
          </w:tcPr>
          <w:p w14:paraId="538BD214" w14:textId="17876955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Dentist</w:t>
            </w:r>
          </w:p>
        </w:tc>
        <w:tc>
          <w:tcPr>
            <w:tcW w:w="2693" w:type="dxa"/>
          </w:tcPr>
          <w:p w14:paraId="36072A73" w14:textId="167728CB" w:rsidR="00162D06" w:rsidRPr="0010526B" w:rsidRDefault="00FF00E8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Medical Section</w:t>
            </w:r>
          </w:p>
        </w:tc>
      </w:tr>
      <w:tr w:rsidR="00E5022D" w14:paraId="0E44A5A7" w14:textId="77777777" w:rsidTr="00E5022D">
        <w:tc>
          <w:tcPr>
            <w:tcW w:w="3681" w:type="dxa"/>
            <w:vAlign w:val="bottom"/>
          </w:tcPr>
          <w:p w14:paraId="7573955B" w14:textId="76D9E5BA" w:rsidR="00E5022D" w:rsidRPr="00E5022D" w:rsidRDefault="00E5022D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E5022D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Clarense</w:t>
            </w:r>
            <w:proofErr w:type="spellEnd"/>
            <w:r w:rsidRPr="00E5022D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Peña</w:t>
            </w:r>
          </w:p>
        </w:tc>
        <w:tc>
          <w:tcPr>
            <w:tcW w:w="2835" w:type="dxa"/>
            <w:vAlign w:val="bottom"/>
          </w:tcPr>
          <w:p w14:paraId="6E35B6FF" w14:textId="789437B0" w:rsidR="00E5022D" w:rsidRPr="00E5022D" w:rsidRDefault="00E5022D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E5022D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Sport Coordinator</w:t>
            </w:r>
          </w:p>
        </w:tc>
        <w:tc>
          <w:tcPr>
            <w:tcW w:w="2693" w:type="dxa"/>
          </w:tcPr>
          <w:p w14:paraId="1DBA470E" w14:textId="675D124E" w:rsidR="00E5022D" w:rsidRPr="0010526B" w:rsidRDefault="00E5022D" w:rsidP="00E5022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5022D" w14:paraId="77700480" w14:textId="77777777" w:rsidTr="00966E50">
        <w:tc>
          <w:tcPr>
            <w:tcW w:w="3681" w:type="dxa"/>
            <w:vAlign w:val="bottom"/>
          </w:tcPr>
          <w:p w14:paraId="7A93A8AB" w14:textId="618E8130" w:rsidR="00E5022D" w:rsidRPr="00E5022D" w:rsidRDefault="00E5022D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proofErr w:type="gramStart"/>
            <w:r w:rsidRPr="00E5022D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Aireen</w:t>
            </w:r>
            <w:proofErr w:type="spellEnd"/>
            <w:r w:rsidRPr="00E5022D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 Erasmo</w:t>
            </w:r>
            <w:proofErr w:type="gramEnd"/>
          </w:p>
        </w:tc>
        <w:tc>
          <w:tcPr>
            <w:tcW w:w="2835" w:type="dxa"/>
            <w:vAlign w:val="bottom"/>
          </w:tcPr>
          <w:p w14:paraId="0DBAA062" w14:textId="75099586" w:rsidR="00E5022D" w:rsidRPr="00E5022D" w:rsidRDefault="00E5022D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E5022D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P &amp; R Secretary</w:t>
            </w:r>
          </w:p>
        </w:tc>
        <w:tc>
          <w:tcPr>
            <w:tcW w:w="2693" w:type="dxa"/>
          </w:tcPr>
          <w:p w14:paraId="4BA7979B" w14:textId="77777777" w:rsidR="00E5022D" w:rsidRPr="0010526B" w:rsidRDefault="00E5022D" w:rsidP="00E5022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FF00E8" w14:paraId="030504C8" w14:textId="77777777" w:rsidTr="00E5022D">
        <w:tc>
          <w:tcPr>
            <w:tcW w:w="3681" w:type="dxa"/>
          </w:tcPr>
          <w:p w14:paraId="1F69919F" w14:textId="77777777" w:rsidR="00162D06" w:rsidRPr="0010526B" w:rsidRDefault="00162D0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300442A0" w14:textId="77777777" w:rsidR="00162D06" w:rsidRPr="0010526B" w:rsidRDefault="00162D06" w:rsidP="006C0D5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693" w:type="dxa"/>
          </w:tcPr>
          <w:p w14:paraId="2E7CC101" w14:textId="77777777" w:rsidR="00162D06" w:rsidRPr="0010526B" w:rsidRDefault="00162D06" w:rsidP="006C0D5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</w:tbl>
    <w:p w14:paraId="28ACB634" w14:textId="04D6A330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393F280D" w14:textId="5D5544E5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2B40EB52" w14:textId="7490725E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64806839" w14:textId="2D2B3816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6E13749D" w14:textId="28032C03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1CBC30CE" w14:textId="7AA90DC6" w:rsidR="00A93065" w:rsidRDefault="00A9306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428254F3" w14:textId="1D01B709" w:rsidR="00A93065" w:rsidRDefault="00A9306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65D7960E" w14:textId="1AA4835C" w:rsidR="00A93065" w:rsidRDefault="00A9306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345025F5" w14:textId="77777777" w:rsidR="00A93065" w:rsidRDefault="00A9306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361EB9A3" w14:textId="53C46FC4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32008BF8" w14:textId="5A0673CC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4495369F" w14:textId="06B7D95D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  <w:r>
        <w:rPr>
          <w:rFonts w:ascii="Ebrima" w:hAnsi="Ebrima"/>
          <w:b/>
          <w:sz w:val="28"/>
        </w:rPr>
        <w:t xml:space="preserve">Office of the Schools </w:t>
      </w:r>
      <w:r w:rsidR="00F03695">
        <w:rPr>
          <w:rFonts w:ascii="Ebrima" w:hAnsi="Ebrima"/>
          <w:b/>
          <w:sz w:val="28"/>
        </w:rPr>
        <w:t>Division Superintendent- OSDS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681"/>
        <w:gridCol w:w="2835"/>
        <w:gridCol w:w="2835"/>
      </w:tblGrid>
      <w:tr w:rsidR="00276D85" w14:paraId="6374571E" w14:textId="77777777" w:rsidTr="00DA4761">
        <w:tc>
          <w:tcPr>
            <w:tcW w:w="3681" w:type="dxa"/>
          </w:tcPr>
          <w:p w14:paraId="02B42777" w14:textId="77777777" w:rsidR="00276D85" w:rsidRDefault="00276D85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NAME</w:t>
            </w:r>
          </w:p>
        </w:tc>
        <w:tc>
          <w:tcPr>
            <w:tcW w:w="2835" w:type="dxa"/>
          </w:tcPr>
          <w:p w14:paraId="545AACF7" w14:textId="77777777" w:rsidR="00276D85" w:rsidRPr="006D2295" w:rsidRDefault="00276D85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  <w:szCs w:val="28"/>
              </w:rPr>
            </w:pPr>
            <w:r>
              <w:rPr>
                <w:rFonts w:ascii="Ebrima" w:hAnsi="Ebrima"/>
                <w:b/>
                <w:sz w:val="28"/>
                <w:szCs w:val="28"/>
              </w:rPr>
              <w:t xml:space="preserve">POSITION </w:t>
            </w:r>
          </w:p>
        </w:tc>
        <w:tc>
          <w:tcPr>
            <w:tcW w:w="2835" w:type="dxa"/>
          </w:tcPr>
          <w:p w14:paraId="35AA5B10" w14:textId="77777777" w:rsidR="00276D85" w:rsidRDefault="00276D85" w:rsidP="006C0D5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AREA</w:t>
            </w:r>
          </w:p>
        </w:tc>
      </w:tr>
      <w:tr w:rsidR="00A23CDE" w14:paraId="4BDC4E71" w14:textId="77777777" w:rsidTr="00DA4761">
        <w:tc>
          <w:tcPr>
            <w:tcW w:w="3681" w:type="dxa"/>
            <w:vAlign w:val="bottom"/>
          </w:tcPr>
          <w:p w14:paraId="731D4DDD" w14:textId="77777777" w:rsidR="00A23CDE" w:rsidRDefault="00A23CDE" w:rsidP="00E5022D">
            <w:pPr>
              <w:spacing w:after="0" w:line="360" w:lineRule="auto"/>
              <w:rPr>
                <w:rFonts w:ascii="Tahoma" w:hAnsi="Tahoma" w:cs="Tahoma"/>
                <w:b/>
                <w:color w:val="000000"/>
                <w:sz w:val="24"/>
                <w:szCs w:val="24"/>
              </w:rPr>
            </w:pPr>
          </w:p>
          <w:p w14:paraId="732C229F" w14:textId="66A21570" w:rsidR="00A23CDE" w:rsidRPr="00DA4761" w:rsidRDefault="00A23CDE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Josilyn</w:t>
            </w:r>
            <w:proofErr w:type="spellEnd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n Solana</w:t>
            </w:r>
          </w:p>
        </w:tc>
        <w:tc>
          <w:tcPr>
            <w:tcW w:w="2835" w:type="dxa"/>
            <w:vAlign w:val="bottom"/>
          </w:tcPr>
          <w:p w14:paraId="7F3933A8" w14:textId="6793EC0B" w:rsidR="00A23CDE" w:rsidRPr="00DA4761" w:rsidRDefault="00A23CDE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SDS </w:t>
            </w:r>
          </w:p>
        </w:tc>
        <w:tc>
          <w:tcPr>
            <w:tcW w:w="2835" w:type="dxa"/>
            <w:vMerge w:val="restart"/>
          </w:tcPr>
          <w:p w14:paraId="507FA4A6" w14:textId="019CDA11" w:rsidR="00A23CDE" w:rsidRPr="0010526B" w:rsidRDefault="00A23CDE" w:rsidP="00E5022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SDS</w:t>
            </w:r>
          </w:p>
        </w:tc>
      </w:tr>
      <w:tr w:rsidR="00A23CDE" w14:paraId="1C445B62" w14:textId="77777777" w:rsidTr="00DA4761">
        <w:tc>
          <w:tcPr>
            <w:tcW w:w="3681" w:type="dxa"/>
            <w:vAlign w:val="bottom"/>
          </w:tcPr>
          <w:p w14:paraId="5DBA3298" w14:textId="2201F592" w:rsidR="00A23CDE" w:rsidRPr="00DA4761" w:rsidRDefault="00A23CDE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gram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Dexter</w:t>
            </w:r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Tantoy</w:t>
            </w:r>
            <w:proofErr w:type="spellEnd"/>
            <w:proofErr w:type="gramEnd"/>
          </w:p>
        </w:tc>
        <w:tc>
          <w:tcPr>
            <w:tcW w:w="2835" w:type="dxa"/>
            <w:vAlign w:val="bottom"/>
          </w:tcPr>
          <w:p w14:paraId="4B33E07D" w14:textId="1CE7150F" w:rsidR="00A23CDE" w:rsidRPr="00DA4761" w:rsidRDefault="00A23CDE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Secretary </w:t>
            </w:r>
          </w:p>
        </w:tc>
        <w:tc>
          <w:tcPr>
            <w:tcW w:w="2835" w:type="dxa"/>
            <w:vMerge/>
          </w:tcPr>
          <w:p w14:paraId="2037EB23" w14:textId="14922AE9" w:rsidR="00A23CDE" w:rsidRPr="0010526B" w:rsidRDefault="00A23CDE" w:rsidP="00E5022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23CDE" w14:paraId="0CD7B8E3" w14:textId="77777777" w:rsidTr="00DA4761">
        <w:tc>
          <w:tcPr>
            <w:tcW w:w="3681" w:type="dxa"/>
            <w:vAlign w:val="bottom"/>
          </w:tcPr>
          <w:p w14:paraId="057284E3" w14:textId="29BC58EE" w:rsidR="00A23CDE" w:rsidRPr="00DA4761" w:rsidRDefault="00A23CDE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gram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Isidro</w:t>
            </w:r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Catubig</w:t>
            </w:r>
            <w:proofErr w:type="spellEnd"/>
            <w:proofErr w:type="gramEnd"/>
          </w:p>
        </w:tc>
        <w:tc>
          <w:tcPr>
            <w:tcW w:w="2835" w:type="dxa"/>
            <w:vAlign w:val="bottom"/>
          </w:tcPr>
          <w:p w14:paraId="1560BA7B" w14:textId="4B2201A1" w:rsidR="00A23CDE" w:rsidRPr="00DA4761" w:rsidRDefault="00A23CDE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ASDS </w:t>
            </w:r>
          </w:p>
        </w:tc>
        <w:tc>
          <w:tcPr>
            <w:tcW w:w="2835" w:type="dxa"/>
            <w:vMerge w:val="restart"/>
          </w:tcPr>
          <w:p w14:paraId="3ADEB522" w14:textId="17FB44E4" w:rsidR="00A23CDE" w:rsidRPr="0010526B" w:rsidRDefault="00A23CDE" w:rsidP="00E5022D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ASDS</w:t>
            </w:r>
          </w:p>
        </w:tc>
      </w:tr>
      <w:tr w:rsidR="00A23CDE" w14:paraId="73E640BE" w14:textId="77777777" w:rsidTr="00DA4761">
        <w:tc>
          <w:tcPr>
            <w:tcW w:w="3681" w:type="dxa"/>
            <w:vAlign w:val="bottom"/>
          </w:tcPr>
          <w:p w14:paraId="4ADCA6A5" w14:textId="448514C2" w:rsidR="00A23CDE" w:rsidRPr="00DA4761" w:rsidRDefault="00A23CDE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proofErr w:type="gram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Rosabel</w:t>
            </w:r>
            <w:proofErr w:type="spellEnd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Matacot</w:t>
            </w:r>
            <w:proofErr w:type="spellEnd"/>
            <w:proofErr w:type="gramEnd"/>
          </w:p>
        </w:tc>
        <w:tc>
          <w:tcPr>
            <w:tcW w:w="2835" w:type="dxa"/>
            <w:vAlign w:val="bottom"/>
          </w:tcPr>
          <w:p w14:paraId="0DF1DB0A" w14:textId="407A3736" w:rsidR="00A23CDE" w:rsidRPr="00DA4761" w:rsidRDefault="00A23CDE" w:rsidP="00E5022D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vMerge/>
          </w:tcPr>
          <w:p w14:paraId="126CD2F8" w14:textId="02039382" w:rsidR="00A23CDE" w:rsidRPr="0010526B" w:rsidRDefault="00A23CDE" w:rsidP="00E5022D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7710A" w14:paraId="540DDAA8" w14:textId="77777777" w:rsidTr="00DA4761">
        <w:tc>
          <w:tcPr>
            <w:tcW w:w="3681" w:type="dxa"/>
            <w:vAlign w:val="bottom"/>
          </w:tcPr>
          <w:p w14:paraId="634EB241" w14:textId="5913E51B" w:rsidR="0037710A" w:rsidRPr="00DA4761" w:rsidRDefault="0037710A" w:rsidP="00DA4761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Lyna</w:t>
            </w:r>
            <w:proofErr w:type="spellEnd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  </w:t>
            </w:r>
            <w:proofErr w:type="spell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Gayas</w:t>
            </w:r>
            <w:proofErr w:type="spellEnd"/>
          </w:p>
        </w:tc>
        <w:tc>
          <w:tcPr>
            <w:tcW w:w="2835" w:type="dxa"/>
            <w:vAlign w:val="bottom"/>
          </w:tcPr>
          <w:p w14:paraId="5D1963EB" w14:textId="1F82BF66" w:rsidR="0037710A" w:rsidRPr="0010526B" w:rsidRDefault="0037710A" w:rsidP="00DA4761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Administrative V</w:t>
            </w:r>
          </w:p>
        </w:tc>
        <w:tc>
          <w:tcPr>
            <w:tcW w:w="2835" w:type="dxa"/>
            <w:vMerge w:val="restart"/>
          </w:tcPr>
          <w:p w14:paraId="5F99D553" w14:textId="77777777" w:rsidR="0037710A" w:rsidRDefault="0037710A" w:rsidP="00DA4761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000000"/>
                <w:sz w:val="24"/>
                <w:szCs w:val="24"/>
                <w:lang w:val="en-PH" w:eastAsia="en-PH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ADMINISTRATIVE SERVICES</w:t>
            </w:r>
          </w:p>
          <w:p w14:paraId="321B1553" w14:textId="374D9F0F" w:rsidR="0037710A" w:rsidRPr="0010526B" w:rsidRDefault="0037710A" w:rsidP="00DA4761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37710A" w14:paraId="6305F3C6" w14:textId="77777777" w:rsidTr="00DA4761">
        <w:tc>
          <w:tcPr>
            <w:tcW w:w="3681" w:type="dxa"/>
            <w:vAlign w:val="bottom"/>
          </w:tcPr>
          <w:p w14:paraId="328A4024" w14:textId="1BF7F009" w:rsidR="0037710A" w:rsidRPr="00DA4761" w:rsidRDefault="0037710A" w:rsidP="00DA4761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Elizabeth</w:t>
            </w:r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Garvez</w:t>
            </w:r>
            <w:proofErr w:type="spellEnd"/>
            <w:proofErr w:type="gramEnd"/>
          </w:p>
        </w:tc>
        <w:tc>
          <w:tcPr>
            <w:tcW w:w="2835" w:type="dxa"/>
            <w:vAlign w:val="bottom"/>
          </w:tcPr>
          <w:p w14:paraId="7CCB6823" w14:textId="5D6CC331" w:rsidR="0037710A" w:rsidRPr="0010526B" w:rsidRDefault="0037710A" w:rsidP="00DA4761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Secretary</w:t>
            </w:r>
          </w:p>
        </w:tc>
        <w:tc>
          <w:tcPr>
            <w:tcW w:w="2835" w:type="dxa"/>
            <w:vMerge/>
          </w:tcPr>
          <w:p w14:paraId="2266F65C" w14:textId="609C4B72" w:rsidR="0037710A" w:rsidRPr="0010526B" w:rsidRDefault="0037710A" w:rsidP="00DA4761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37710A" w14:paraId="4B88BCD9" w14:textId="77777777" w:rsidTr="00DA4761">
        <w:tc>
          <w:tcPr>
            <w:tcW w:w="3681" w:type="dxa"/>
            <w:vAlign w:val="bottom"/>
          </w:tcPr>
          <w:p w14:paraId="7665D04A" w14:textId="5B746949" w:rsidR="0037710A" w:rsidRPr="00DA4761" w:rsidRDefault="0037710A" w:rsidP="00DA4761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proofErr w:type="gram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Gracelda</w:t>
            </w:r>
            <w:proofErr w:type="spellEnd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DA4761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Macaldo</w:t>
            </w:r>
            <w:proofErr w:type="spellEnd"/>
            <w:proofErr w:type="gramEnd"/>
          </w:p>
        </w:tc>
        <w:tc>
          <w:tcPr>
            <w:tcW w:w="2835" w:type="dxa"/>
            <w:vAlign w:val="bottom"/>
          </w:tcPr>
          <w:p w14:paraId="3AF48D29" w14:textId="23F7EEA1" w:rsidR="0037710A" w:rsidRPr="0010526B" w:rsidRDefault="0037710A" w:rsidP="00DA4761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Utility</w:t>
            </w:r>
          </w:p>
        </w:tc>
        <w:tc>
          <w:tcPr>
            <w:tcW w:w="2835" w:type="dxa"/>
            <w:vMerge/>
          </w:tcPr>
          <w:p w14:paraId="52D8357C" w14:textId="0F559E4E" w:rsidR="0037710A" w:rsidRPr="0010526B" w:rsidRDefault="0037710A" w:rsidP="0037710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37710A" w14:paraId="7A41C6DB" w14:textId="77777777" w:rsidTr="0003338D">
        <w:tc>
          <w:tcPr>
            <w:tcW w:w="3681" w:type="dxa"/>
            <w:vAlign w:val="bottom"/>
          </w:tcPr>
          <w:p w14:paraId="57C1B2C3" w14:textId="0EE84FE5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Andrew</w:t>
            </w:r>
          </w:p>
        </w:tc>
        <w:tc>
          <w:tcPr>
            <w:tcW w:w="2835" w:type="dxa"/>
            <w:vAlign w:val="bottom"/>
          </w:tcPr>
          <w:p w14:paraId="3CF3CC31" w14:textId="07031B14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Anduyo</w:t>
            </w:r>
            <w:proofErr w:type="spellEnd"/>
          </w:p>
        </w:tc>
        <w:tc>
          <w:tcPr>
            <w:tcW w:w="2835" w:type="dxa"/>
          </w:tcPr>
          <w:p w14:paraId="6FED361C" w14:textId="5BB936D6" w:rsidR="0037710A" w:rsidRPr="0010526B" w:rsidRDefault="0037710A" w:rsidP="00A816E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ADMINISTRATIVE SERVICES-PERSONNEL</w:t>
            </w:r>
          </w:p>
        </w:tc>
      </w:tr>
      <w:tr w:rsidR="0037710A" w14:paraId="4B619F1A" w14:textId="77777777" w:rsidTr="0003338D">
        <w:tc>
          <w:tcPr>
            <w:tcW w:w="3681" w:type="dxa"/>
            <w:vAlign w:val="bottom"/>
          </w:tcPr>
          <w:p w14:paraId="4876B4F9" w14:textId="3E06286F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Farrah</w:t>
            </w:r>
          </w:p>
        </w:tc>
        <w:tc>
          <w:tcPr>
            <w:tcW w:w="2835" w:type="dxa"/>
            <w:vAlign w:val="bottom"/>
          </w:tcPr>
          <w:p w14:paraId="0D098037" w14:textId="4833B848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Bandibas</w:t>
            </w:r>
            <w:proofErr w:type="spellEnd"/>
          </w:p>
        </w:tc>
        <w:tc>
          <w:tcPr>
            <w:tcW w:w="2835" w:type="dxa"/>
            <w:vMerge w:val="restart"/>
          </w:tcPr>
          <w:p w14:paraId="40886398" w14:textId="6B79871B" w:rsidR="0037710A" w:rsidRPr="0010526B" w:rsidRDefault="0037710A" w:rsidP="00A816E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ADMINISTRATIVE SERVICES-PROPERTY &amp; SUPPLY</w:t>
            </w:r>
          </w:p>
        </w:tc>
      </w:tr>
      <w:tr w:rsidR="0037710A" w14:paraId="4FA17080" w14:textId="77777777" w:rsidTr="0003338D">
        <w:tc>
          <w:tcPr>
            <w:tcW w:w="3681" w:type="dxa"/>
            <w:vAlign w:val="bottom"/>
          </w:tcPr>
          <w:p w14:paraId="7B217CF6" w14:textId="0D4A043E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Jenelyn</w:t>
            </w:r>
            <w:proofErr w:type="spellEnd"/>
          </w:p>
        </w:tc>
        <w:tc>
          <w:tcPr>
            <w:tcW w:w="2835" w:type="dxa"/>
            <w:vAlign w:val="bottom"/>
          </w:tcPr>
          <w:p w14:paraId="4EC3E55F" w14:textId="03316B4A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Inting</w:t>
            </w:r>
            <w:proofErr w:type="spellEnd"/>
          </w:p>
        </w:tc>
        <w:tc>
          <w:tcPr>
            <w:tcW w:w="2835" w:type="dxa"/>
            <w:vMerge/>
          </w:tcPr>
          <w:p w14:paraId="4C435F07" w14:textId="0960DF32" w:rsidR="0037710A" w:rsidRPr="0010526B" w:rsidRDefault="0037710A" w:rsidP="0037710A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37710A" w14:paraId="1771B1D7" w14:textId="77777777" w:rsidTr="0003338D">
        <w:tc>
          <w:tcPr>
            <w:tcW w:w="3681" w:type="dxa"/>
            <w:vAlign w:val="bottom"/>
          </w:tcPr>
          <w:p w14:paraId="7F65B9FC" w14:textId="6B9170CC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Farrah</w:t>
            </w:r>
          </w:p>
        </w:tc>
        <w:tc>
          <w:tcPr>
            <w:tcW w:w="2835" w:type="dxa"/>
            <w:vAlign w:val="bottom"/>
          </w:tcPr>
          <w:p w14:paraId="7C9CF06E" w14:textId="19EDB427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Yepes</w:t>
            </w:r>
            <w:proofErr w:type="spellEnd"/>
          </w:p>
        </w:tc>
        <w:tc>
          <w:tcPr>
            <w:tcW w:w="2835" w:type="dxa"/>
            <w:vMerge/>
          </w:tcPr>
          <w:p w14:paraId="2BC09DC7" w14:textId="477FE7B3" w:rsidR="0037710A" w:rsidRPr="0010526B" w:rsidRDefault="0037710A" w:rsidP="0037710A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37710A" w14:paraId="45A7B917" w14:textId="77777777" w:rsidTr="0003338D">
        <w:tc>
          <w:tcPr>
            <w:tcW w:w="3681" w:type="dxa"/>
            <w:vAlign w:val="bottom"/>
          </w:tcPr>
          <w:p w14:paraId="7FC030B6" w14:textId="45A13DBE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Joan</w:t>
            </w:r>
          </w:p>
        </w:tc>
        <w:tc>
          <w:tcPr>
            <w:tcW w:w="2835" w:type="dxa"/>
            <w:vAlign w:val="bottom"/>
          </w:tcPr>
          <w:p w14:paraId="0B19AB62" w14:textId="1FA5F868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Malasaga</w:t>
            </w:r>
            <w:proofErr w:type="spellEnd"/>
          </w:p>
        </w:tc>
        <w:tc>
          <w:tcPr>
            <w:tcW w:w="2835" w:type="dxa"/>
            <w:vMerge w:val="restart"/>
          </w:tcPr>
          <w:p w14:paraId="72D08C6A" w14:textId="30410F12" w:rsidR="0037710A" w:rsidRPr="0010526B" w:rsidRDefault="0037710A" w:rsidP="00A816E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ADMINISTRATIVE SERVICES-CASH</w:t>
            </w:r>
          </w:p>
        </w:tc>
      </w:tr>
      <w:tr w:rsidR="0037710A" w14:paraId="4CA3229C" w14:textId="77777777" w:rsidTr="00945011">
        <w:tc>
          <w:tcPr>
            <w:tcW w:w="3681" w:type="dxa"/>
            <w:vAlign w:val="bottom"/>
          </w:tcPr>
          <w:p w14:paraId="4E74877D" w14:textId="3EEEF0E8" w:rsidR="0037710A" w:rsidRPr="00A816EA" w:rsidRDefault="0009290E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 </w:t>
            </w:r>
            <w:proofErr w:type="spellStart"/>
            <w:r w:rsidR="0037710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Edril</w:t>
            </w:r>
            <w:proofErr w:type="spellEnd"/>
          </w:p>
        </w:tc>
        <w:tc>
          <w:tcPr>
            <w:tcW w:w="2835" w:type="dxa"/>
            <w:vAlign w:val="bottom"/>
          </w:tcPr>
          <w:p w14:paraId="677EA1F8" w14:textId="3D377198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Betonio</w:t>
            </w:r>
            <w:proofErr w:type="spellEnd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,</w:t>
            </w:r>
          </w:p>
        </w:tc>
        <w:tc>
          <w:tcPr>
            <w:tcW w:w="2835" w:type="dxa"/>
            <w:vMerge/>
          </w:tcPr>
          <w:p w14:paraId="0018A5F4" w14:textId="77777777" w:rsidR="0037710A" w:rsidRPr="0010526B" w:rsidRDefault="0037710A" w:rsidP="0037710A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7710A" w14:paraId="5F913A26" w14:textId="77777777" w:rsidTr="00717B7B">
        <w:tc>
          <w:tcPr>
            <w:tcW w:w="3681" w:type="dxa"/>
            <w:vAlign w:val="bottom"/>
          </w:tcPr>
          <w:p w14:paraId="29739184" w14:textId="6EDE3E72" w:rsidR="0037710A" w:rsidRPr="00A816EA" w:rsidRDefault="0009290E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r w:rsidR="0037710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7710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Yden</w:t>
            </w:r>
            <w:proofErr w:type="spellEnd"/>
            <w:r w:rsidR="0037710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Earl</w:t>
            </w:r>
          </w:p>
        </w:tc>
        <w:tc>
          <w:tcPr>
            <w:tcW w:w="2835" w:type="dxa"/>
            <w:vAlign w:val="bottom"/>
          </w:tcPr>
          <w:p w14:paraId="51A24A12" w14:textId="130D9675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Billiones</w:t>
            </w:r>
            <w:proofErr w:type="spellEnd"/>
          </w:p>
        </w:tc>
        <w:tc>
          <w:tcPr>
            <w:tcW w:w="2835" w:type="dxa"/>
            <w:vMerge/>
          </w:tcPr>
          <w:p w14:paraId="5A007B90" w14:textId="77777777" w:rsidR="0037710A" w:rsidRPr="0010526B" w:rsidRDefault="0037710A" w:rsidP="0037710A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37710A" w14:paraId="6E0D6056" w14:textId="77777777" w:rsidTr="00717B7B">
        <w:tc>
          <w:tcPr>
            <w:tcW w:w="3681" w:type="dxa"/>
            <w:vAlign w:val="bottom"/>
          </w:tcPr>
          <w:p w14:paraId="6170A0CA" w14:textId="4E3B50BB" w:rsidR="0037710A" w:rsidRPr="00A816EA" w:rsidRDefault="0009290E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r w:rsidR="0037710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Judy</w:t>
            </w:r>
          </w:p>
        </w:tc>
        <w:tc>
          <w:tcPr>
            <w:tcW w:w="2835" w:type="dxa"/>
            <w:vAlign w:val="bottom"/>
          </w:tcPr>
          <w:p w14:paraId="38D54F2F" w14:textId="0B51CFDD" w:rsidR="0037710A" w:rsidRPr="00A816EA" w:rsidRDefault="0037710A" w:rsidP="0037710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Sy</w:t>
            </w:r>
          </w:p>
        </w:tc>
        <w:tc>
          <w:tcPr>
            <w:tcW w:w="2835" w:type="dxa"/>
            <w:vMerge/>
          </w:tcPr>
          <w:p w14:paraId="6A4B83D5" w14:textId="77777777" w:rsidR="0037710A" w:rsidRPr="0010526B" w:rsidRDefault="0037710A" w:rsidP="0037710A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A816EA" w14:paraId="172BCF9B" w14:textId="77777777" w:rsidTr="00291E47">
        <w:tc>
          <w:tcPr>
            <w:tcW w:w="3681" w:type="dxa"/>
            <w:vAlign w:val="bottom"/>
          </w:tcPr>
          <w:p w14:paraId="1235BAE8" w14:textId="7293DB85" w:rsidR="00A816EA" w:rsidRPr="00A816EA" w:rsidRDefault="0009290E" w:rsidP="00A816E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r w:rsidR="00A816E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Ethel</w:t>
            </w:r>
          </w:p>
        </w:tc>
        <w:tc>
          <w:tcPr>
            <w:tcW w:w="2835" w:type="dxa"/>
            <w:vAlign w:val="bottom"/>
          </w:tcPr>
          <w:p w14:paraId="32500CE8" w14:textId="42D65D9B" w:rsidR="00A816EA" w:rsidRPr="00A816EA" w:rsidRDefault="00A816EA" w:rsidP="00A816E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Acuña</w:t>
            </w:r>
            <w:proofErr w:type="spellEnd"/>
          </w:p>
        </w:tc>
        <w:tc>
          <w:tcPr>
            <w:tcW w:w="2835" w:type="dxa"/>
            <w:vMerge w:val="restart"/>
          </w:tcPr>
          <w:p w14:paraId="440BE3B7" w14:textId="41D42B95" w:rsidR="00A816EA" w:rsidRPr="0010526B" w:rsidRDefault="00A816EA" w:rsidP="00A816EA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ADMINISTRATIVE SERVICES-RECORDS</w:t>
            </w:r>
          </w:p>
        </w:tc>
      </w:tr>
      <w:tr w:rsidR="00A816EA" w14:paraId="78C322AD" w14:textId="77777777" w:rsidTr="00291E47">
        <w:tc>
          <w:tcPr>
            <w:tcW w:w="3681" w:type="dxa"/>
            <w:vAlign w:val="bottom"/>
          </w:tcPr>
          <w:p w14:paraId="06C824E9" w14:textId="3E8DDA7E" w:rsidR="00A816EA" w:rsidRPr="00A816EA" w:rsidRDefault="0009290E" w:rsidP="00A816E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r w:rsidR="00A816E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Jonah</w:t>
            </w:r>
          </w:p>
        </w:tc>
        <w:tc>
          <w:tcPr>
            <w:tcW w:w="2835" w:type="dxa"/>
            <w:vAlign w:val="bottom"/>
          </w:tcPr>
          <w:p w14:paraId="473CA994" w14:textId="34D1CA31" w:rsidR="00A816EA" w:rsidRPr="00A816EA" w:rsidRDefault="00A816EA" w:rsidP="00A816E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Balata</w:t>
            </w:r>
          </w:p>
        </w:tc>
        <w:tc>
          <w:tcPr>
            <w:tcW w:w="2835" w:type="dxa"/>
            <w:vMerge/>
          </w:tcPr>
          <w:p w14:paraId="7D426FAC" w14:textId="77777777" w:rsidR="00A816EA" w:rsidRPr="0010526B" w:rsidRDefault="00A816EA" w:rsidP="00A816EA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816EA" w14:paraId="51ECA5B4" w14:textId="77777777" w:rsidTr="00291E47">
        <w:tc>
          <w:tcPr>
            <w:tcW w:w="3681" w:type="dxa"/>
            <w:vAlign w:val="bottom"/>
          </w:tcPr>
          <w:p w14:paraId="7116372A" w14:textId="2943ABC2" w:rsidR="00A816EA" w:rsidRPr="00A816EA" w:rsidRDefault="0009290E" w:rsidP="00A816E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</w:t>
            </w:r>
            <w:r w:rsidR="00A816E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 xml:space="preserve"> Mary </w:t>
            </w:r>
            <w:proofErr w:type="spellStart"/>
            <w:r w:rsidR="00A816EA"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Edaline</w:t>
            </w:r>
            <w:proofErr w:type="spellEnd"/>
          </w:p>
        </w:tc>
        <w:tc>
          <w:tcPr>
            <w:tcW w:w="2835" w:type="dxa"/>
            <w:vAlign w:val="bottom"/>
          </w:tcPr>
          <w:p w14:paraId="7C4F2AE2" w14:textId="6F468D32" w:rsidR="00A816EA" w:rsidRPr="00A816EA" w:rsidRDefault="00A816EA" w:rsidP="00A816EA">
            <w:pPr>
              <w:spacing w:after="0" w:line="360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A816EA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Perez</w:t>
            </w:r>
          </w:p>
        </w:tc>
        <w:tc>
          <w:tcPr>
            <w:tcW w:w="2835" w:type="dxa"/>
            <w:vMerge/>
          </w:tcPr>
          <w:p w14:paraId="042D1E36" w14:textId="77777777" w:rsidR="00A816EA" w:rsidRPr="0010526B" w:rsidRDefault="00A816EA" w:rsidP="00A816EA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</w:tbl>
    <w:p w14:paraId="335E394F" w14:textId="40C96C48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0A4BE52B" w14:textId="1CA36263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4302398B" w14:textId="47667192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401FD358" w14:textId="1FFBA0A0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134DE2CF" w14:textId="2E02DA05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3E72BBD9" w14:textId="529D38FD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5E6BA812" w14:textId="0ACFA9FE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2501"/>
      </w:tblGrid>
      <w:tr w:rsidR="00123995" w14:paraId="35F39BBE" w14:textId="77777777" w:rsidTr="00DD1D88">
        <w:tc>
          <w:tcPr>
            <w:tcW w:w="3681" w:type="dxa"/>
          </w:tcPr>
          <w:p w14:paraId="58E3F12D" w14:textId="77777777" w:rsidR="00123995" w:rsidRDefault="00123995" w:rsidP="00DD1D8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NAME</w:t>
            </w:r>
          </w:p>
        </w:tc>
        <w:tc>
          <w:tcPr>
            <w:tcW w:w="2835" w:type="dxa"/>
          </w:tcPr>
          <w:p w14:paraId="3BA83167" w14:textId="77777777" w:rsidR="00123995" w:rsidRPr="006D2295" w:rsidRDefault="00123995" w:rsidP="00DD1D8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  <w:szCs w:val="28"/>
              </w:rPr>
            </w:pPr>
            <w:r>
              <w:rPr>
                <w:rFonts w:ascii="Ebrima" w:hAnsi="Ebrima"/>
                <w:b/>
                <w:sz w:val="28"/>
                <w:szCs w:val="28"/>
              </w:rPr>
              <w:t xml:space="preserve">POSITION </w:t>
            </w:r>
          </w:p>
        </w:tc>
        <w:tc>
          <w:tcPr>
            <w:tcW w:w="2501" w:type="dxa"/>
          </w:tcPr>
          <w:p w14:paraId="3E7BFF08" w14:textId="77777777" w:rsidR="00123995" w:rsidRDefault="00123995" w:rsidP="00DD1D88">
            <w:pPr>
              <w:spacing w:after="0" w:line="360" w:lineRule="auto"/>
              <w:jc w:val="center"/>
              <w:rPr>
                <w:rFonts w:ascii="Ebrima" w:hAnsi="Ebrima"/>
                <w:b/>
                <w:sz w:val="28"/>
              </w:rPr>
            </w:pPr>
            <w:r>
              <w:rPr>
                <w:rFonts w:ascii="Ebrima" w:hAnsi="Ebrima"/>
                <w:b/>
                <w:sz w:val="28"/>
              </w:rPr>
              <w:t>AREA</w:t>
            </w:r>
          </w:p>
        </w:tc>
      </w:tr>
      <w:tr w:rsidR="00123995" w14:paraId="0D9C0330" w14:textId="77777777" w:rsidTr="00DD1D88">
        <w:tc>
          <w:tcPr>
            <w:tcW w:w="3681" w:type="dxa"/>
          </w:tcPr>
          <w:p w14:paraId="5DAA8696" w14:textId="3202D479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  <w:proofErr w:type="spellStart"/>
            <w:r>
              <w:rPr>
                <w:rFonts w:ascii="Arial" w:hAnsi="Arial" w:cs="Arial"/>
                <w:b/>
                <w:sz w:val="28"/>
              </w:rPr>
              <w:lastRenderedPageBreak/>
              <w:t>Marnuld</w:t>
            </w:r>
            <w:proofErr w:type="spellEnd"/>
            <w:r>
              <w:rPr>
                <w:rFonts w:ascii="Arial" w:hAnsi="Arial" w:cs="Arial"/>
                <w:b/>
                <w:sz w:val="28"/>
              </w:rPr>
              <w:t xml:space="preserve"> F. Climaco</w:t>
            </w:r>
          </w:p>
        </w:tc>
        <w:tc>
          <w:tcPr>
            <w:tcW w:w="2835" w:type="dxa"/>
          </w:tcPr>
          <w:p w14:paraId="71FA1C07" w14:textId="765F3A35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Teacher</w:t>
            </w:r>
          </w:p>
        </w:tc>
        <w:tc>
          <w:tcPr>
            <w:tcW w:w="2501" w:type="dxa"/>
          </w:tcPr>
          <w:p w14:paraId="23123C32" w14:textId="5C5F4A8C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Saint Joseph College</w:t>
            </w:r>
          </w:p>
        </w:tc>
      </w:tr>
      <w:tr w:rsidR="00123995" w14:paraId="50B99EE5" w14:textId="77777777" w:rsidTr="00DD1D88">
        <w:tc>
          <w:tcPr>
            <w:tcW w:w="3681" w:type="dxa"/>
          </w:tcPr>
          <w:p w14:paraId="353304AE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0147628D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501" w:type="dxa"/>
          </w:tcPr>
          <w:p w14:paraId="2A9C7ECF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123995" w14:paraId="332AB787" w14:textId="77777777" w:rsidTr="00DD1D88">
        <w:tc>
          <w:tcPr>
            <w:tcW w:w="3681" w:type="dxa"/>
          </w:tcPr>
          <w:p w14:paraId="7C119868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4A10D4CD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501" w:type="dxa"/>
          </w:tcPr>
          <w:p w14:paraId="02C0A29B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123995" w14:paraId="725DB627" w14:textId="77777777" w:rsidTr="00DD1D88">
        <w:tc>
          <w:tcPr>
            <w:tcW w:w="3681" w:type="dxa"/>
          </w:tcPr>
          <w:p w14:paraId="08CF77C3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1A32236C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501" w:type="dxa"/>
          </w:tcPr>
          <w:p w14:paraId="1085A6D3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23995" w14:paraId="7388A720" w14:textId="77777777" w:rsidTr="00DD1D88">
        <w:tc>
          <w:tcPr>
            <w:tcW w:w="3681" w:type="dxa"/>
          </w:tcPr>
          <w:p w14:paraId="1021FDA4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030C3FA5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501" w:type="dxa"/>
          </w:tcPr>
          <w:p w14:paraId="07F23FDD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123995" w14:paraId="6837E025" w14:textId="77777777" w:rsidTr="00DD1D88">
        <w:tc>
          <w:tcPr>
            <w:tcW w:w="3681" w:type="dxa"/>
          </w:tcPr>
          <w:p w14:paraId="5C805D0B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437E453D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501" w:type="dxa"/>
          </w:tcPr>
          <w:p w14:paraId="5E33119F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23995" w14:paraId="299FFDBB" w14:textId="77777777" w:rsidTr="00DD1D88">
        <w:tc>
          <w:tcPr>
            <w:tcW w:w="3681" w:type="dxa"/>
          </w:tcPr>
          <w:p w14:paraId="429ECE0C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61537DB2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501" w:type="dxa"/>
          </w:tcPr>
          <w:p w14:paraId="5B09FF9D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123995" w14:paraId="4A047C30" w14:textId="77777777" w:rsidTr="00DD1D88">
        <w:tc>
          <w:tcPr>
            <w:tcW w:w="3681" w:type="dxa"/>
          </w:tcPr>
          <w:p w14:paraId="79D5C4A6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18E60CB8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501" w:type="dxa"/>
          </w:tcPr>
          <w:p w14:paraId="4C829E6C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123995" w14:paraId="1276DBC9" w14:textId="77777777" w:rsidTr="00DD1D88">
        <w:tc>
          <w:tcPr>
            <w:tcW w:w="3681" w:type="dxa"/>
          </w:tcPr>
          <w:p w14:paraId="291D06F2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2835" w:type="dxa"/>
          </w:tcPr>
          <w:p w14:paraId="59A02CA8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501" w:type="dxa"/>
          </w:tcPr>
          <w:p w14:paraId="70DE1274" w14:textId="77777777" w:rsidR="00123995" w:rsidRPr="0010526B" w:rsidRDefault="00123995" w:rsidP="00DD1D88">
            <w:pPr>
              <w:spacing w:after="0" w:line="36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</w:tbl>
    <w:p w14:paraId="34F574F4" w14:textId="4794839D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278A091C" w14:textId="758C404D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208BAE9B" w14:textId="29B621B0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4B372B50" w14:textId="1E8575C1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010330DA" w14:textId="77777777" w:rsidR="00276D85" w:rsidRDefault="00276D85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0E223BE4" w14:textId="52605805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551D8883" w14:textId="690AFB7B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655E7B1E" w14:textId="74A61B24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236C2DD7" w14:textId="08274B07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66760EAD" w14:textId="5A1DF975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4AF7EBF3" w14:textId="24239914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04B458E7" w14:textId="15C35815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0216E005" w14:textId="429CD0BF" w:rsidR="00162D06" w:rsidRDefault="00162D06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1500FA52" w14:textId="1A3EB680" w:rsidR="00DB631A" w:rsidRDefault="00DB631A" w:rsidP="004763B1">
      <w:pPr>
        <w:spacing w:after="0" w:line="360" w:lineRule="auto"/>
        <w:jc w:val="center"/>
        <w:rPr>
          <w:rFonts w:ascii="Ebrima" w:hAnsi="Ebrima"/>
          <w:b/>
          <w:sz w:val="28"/>
        </w:rPr>
      </w:pPr>
    </w:p>
    <w:p w14:paraId="72EC0777" w14:textId="3E237761" w:rsidR="00162D06" w:rsidRDefault="00DB631A" w:rsidP="00DB631A">
      <w:pPr>
        <w:tabs>
          <w:tab w:val="left" w:pos="7990"/>
        </w:tabs>
        <w:rPr>
          <w:rFonts w:ascii="Ebrima" w:hAnsi="Ebrima"/>
          <w:sz w:val="28"/>
        </w:rPr>
      </w:pPr>
      <w:r>
        <w:rPr>
          <w:rFonts w:ascii="Ebrima" w:hAnsi="Ebrima"/>
          <w:sz w:val="28"/>
        </w:rPr>
        <w:tab/>
      </w:r>
    </w:p>
    <w:p w14:paraId="71A79F80" w14:textId="469ED47B" w:rsidR="00DB631A" w:rsidRDefault="00DB631A" w:rsidP="00DB631A">
      <w:pPr>
        <w:tabs>
          <w:tab w:val="left" w:pos="7990"/>
        </w:tabs>
        <w:rPr>
          <w:rFonts w:ascii="Ebrima" w:hAnsi="Ebrima"/>
          <w:sz w:val="28"/>
        </w:rPr>
      </w:pPr>
    </w:p>
    <w:p w14:paraId="564A4A93" w14:textId="7B1BC5B6" w:rsidR="00DB631A" w:rsidRDefault="00DB631A" w:rsidP="00DB631A">
      <w:pPr>
        <w:tabs>
          <w:tab w:val="left" w:pos="7990"/>
        </w:tabs>
        <w:rPr>
          <w:rFonts w:ascii="Ebrima" w:hAnsi="Ebrima"/>
          <w:sz w:val="28"/>
        </w:rPr>
      </w:pPr>
    </w:p>
    <w:p w14:paraId="737CCEED" w14:textId="2ECAEBD7" w:rsidR="00DB631A" w:rsidRDefault="00DB631A" w:rsidP="00DB631A">
      <w:pPr>
        <w:tabs>
          <w:tab w:val="left" w:pos="7990"/>
        </w:tabs>
        <w:rPr>
          <w:rFonts w:ascii="Ebrima" w:hAnsi="Ebrima"/>
          <w:sz w:val="28"/>
        </w:rPr>
      </w:pPr>
      <w:r>
        <w:rPr>
          <w:rFonts w:ascii="Ebrima" w:hAnsi="Ebrima"/>
          <w:sz w:val="28"/>
        </w:rPr>
        <w:t xml:space="preserve">Client </w:t>
      </w:r>
      <w:r w:rsidR="00A3694F">
        <w:rPr>
          <w:rFonts w:ascii="Ebrima" w:hAnsi="Ebrima"/>
          <w:sz w:val="28"/>
        </w:rPr>
        <w:t>Categories</w:t>
      </w:r>
    </w:p>
    <w:p w14:paraId="39033FB7" w14:textId="44BB91E1" w:rsidR="00A3694F" w:rsidRDefault="00A3694F" w:rsidP="00DB631A">
      <w:pPr>
        <w:tabs>
          <w:tab w:val="left" w:pos="7990"/>
        </w:tabs>
        <w:rPr>
          <w:rFonts w:ascii="Ebrima" w:hAnsi="Ebrima"/>
          <w:sz w:val="28"/>
        </w:rPr>
      </w:pPr>
      <w:r>
        <w:rPr>
          <w:rFonts w:ascii="Ebrima" w:hAnsi="Ebrima"/>
          <w:sz w:val="28"/>
        </w:rPr>
        <w:lastRenderedPageBreak/>
        <w:t>Division Office Personnel</w:t>
      </w:r>
    </w:p>
    <w:p w14:paraId="6AD84E3C" w14:textId="27166681" w:rsidR="00A3694F" w:rsidRDefault="00A3694F" w:rsidP="00DB631A">
      <w:pPr>
        <w:tabs>
          <w:tab w:val="left" w:pos="7990"/>
        </w:tabs>
        <w:rPr>
          <w:rFonts w:ascii="Ebrima" w:hAnsi="Ebrima"/>
          <w:sz w:val="28"/>
        </w:rPr>
      </w:pPr>
      <w:r>
        <w:rPr>
          <w:rFonts w:ascii="Ebrima" w:hAnsi="Ebrima"/>
          <w:sz w:val="28"/>
        </w:rPr>
        <w:t>Field Personnel</w:t>
      </w:r>
    </w:p>
    <w:p w14:paraId="4F57FBFA" w14:textId="0B5309D3" w:rsidR="00A3694F" w:rsidRPr="00DB631A" w:rsidRDefault="00A3694F" w:rsidP="00DB631A">
      <w:pPr>
        <w:tabs>
          <w:tab w:val="left" w:pos="7990"/>
        </w:tabs>
        <w:rPr>
          <w:rFonts w:ascii="Ebrima" w:hAnsi="Ebrima"/>
          <w:sz w:val="28"/>
        </w:rPr>
      </w:pPr>
      <w:r>
        <w:rPr>
          <w:rFonts w:ascii="Ebrima" w:hAnsi="Ebrima"/>
          <w:sz w:val="28"/>
        </w:rPr>
        <w:t>Visitor</w:t>
      </w:r>
    </w:p>
    <w:sectPr w:rsidR="00A3694F" w:rsidRPr="00DB631A" w:rsidSect="008A6A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440" w:bottom="680" w:left="1440" w:header="720" w:footer="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DA314" w14:textId="77777777" w:rsidR="00445DE8" w:rsidRDefault="00445DE8" w:rsidP="00DA4D83">
      <w:pPr>
        <w:pStyle w:val="Header"/>
      </w:pPr>
      <w:r>
        <w:separator/>
      </w:r>
    </w:p>
  </w:endnote>
  <w:endnote w:type="continuationSeparator" w:id="0">
    <w:p w14:paraId="602B004E" w14:textId="77777777" w:rsidR="00445DE8" w:rsidRDefault="00445DE8" w:rsidP="00DA4D83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charset w:val="00"/>
    <w:family w:val="auto"/>
    <w:pitch w:val="variable"/>
    <w:sig w:usb0="A00000AF" w:usb1="5000204B" w:usb2="00000000" w:usb3="00000000" w:csb0="000001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C2E7C6" w14:textId="77777777" w:rsidR="006569A3" w:rsidRDefault="00656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7E8CD1" w14:textId="77777777" w:rsidR="001D523B" w:rsidRDefault="001D523B" w:rsidP="009D7319">
    <w:pPr>
      <w:pStyle w:val="Footer"/>
      <w:pBdr>
        <w:bottom w:val="single" w:sz="12" w:space="1" w:color="auto"/>
      </w:pBdr>
      <w:rPr>
        <w:rFonts w:ascii="Ebrima" w:hAnsi="Ebrima" w:cstheme="minorHAnsi"/>
        <w:color w:val="000000" w:themeColor="text1"/>
        <w:sz w:val="16"/>
        <w:szCs w:val="16"/>
      </w:rPr>
    </w:pPr>
  </w:p>
  <w:p w14:paraId="77ECE97E" w14:textId="4C6C70CB" w:rsidR="001D523B" w:rsidRDefault="001D523B" w:rsidP="009D7319">
    <w:pPr>
      <w:pStyle w:val="Footer"/>
      <w:rPr>
        <w:rFonts w:ascii="Ebrima" w:hAnsi="Ebrima" w:cstheme="minorHAnsi"/>
        <w:color w:val="000000" w:themeColor="text1"/>
        <w:sz w:val="16"/>
        <w:szCs w:val="16"/>
      </w:rPr>
    </w:pPr>
    <w:r w:rsidRPr="00485FC1">
      <w:rPr>
        <w:rFonts w:ascii="Ebrima" w:hAnsi="Ebrima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5D1398B4" wp14:editId="772FF4E8">
              <wp:simplePos x="0" y="0"/>
              <wp:positionH relativeFrom="margin">
                <wp:posOffset>4985385</wp:posOffset>
              </wp:positionH>
              <wp:positionV relativeFrom="paragraph">
                <wp:posOffset>99060</wp:posOffset>
              </wp:positionV>
              <wp:extent cx="822960" cy="243840"/>
              <wp:effectExtent l="0" t="0" r="0" b="381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43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F76B2B" w14:textId="77777777" w:rsidR="00491177" w:rsidRPr="00485FC1" w:rsidRDefault="00491177" w:rsidP="00A32D8D">
                          <w:pPr>
                            <w:pStyle w:val="Footer"/>
                            <w:jc w:val="right"/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</w:pPr>
                          <w:r w:rsidRPr="00485FC1"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Page </w: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begin"/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instrText xml:space="preserve"> PAGE </w:instrTex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separate"/>
                          </w:r>
                          <w:r w:rsidR="00A46D5B">
                            <w:rPr>
                              <w:rFonts w:ascii="Ebrima" w:hAnsi="Ebrima" w:cs="Khmer UI"/>
                              <w:b/>
                              <w:noProof/>
                              <w:sz w:val="16"/>
                              <w:szCs w:val="14"/>
                            </w:rPr>
                            <w:t>2</w: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end"/>
                          </w:r>
                          <w:r w:rsidRPr="00485FC1"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 of </w: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begin"/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instrText xml:space="preserve"> NUMPAGES  </w:instrTex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separate"/>
                          </w:r>
                          <w:r w:rsidR="00A46D5B">
                            <w:rPr>
                              <w:rFonts w:ascii="Ebrima" w:hAnsi="Ebrima" w:cs="Khmer UI"/>
                              <w:b/>
                              <w:noProof/>
                              <w:sz w:val="16"/>
                              <w:szCs w:val="14"/>
                            </w:rPr>
                            <w:t>2</w: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398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92.55pt;margin-top:7.8pt;width:64.8pt;height:19.2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" stroked="f">
              <v:textbox>
                <w:txbxContent>
                  <w:p w14:paraId="51F76B2B" w14:textId="77777777" w:rsidR="00491177" w:rsidRPr="00485FC1" w:rsidRDefault="00491177" w:rsidP="00A32D8D">
                    <w:pPr>
                      <w:pStyle w:val="Footer"/>
                      <w:jc w:val="right"/>
                      <w:rPr>
                        <w:rFonts w:ascii="Ebrima" w:hAnsi="Ebrima" w:cs="Khmer UI"/>
                        <w:sz w:val="16"/>
                        <w:szCs w:val="14"/>
                      </w:rPr>
                    </w:pPr>
                    <w:r w:rsidRPr="00485FC1"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Page </w: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begin"/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instrText xml:space="preserve"> PAGE </w:instrTex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separate"/>
                    </w:r>
                    <w:r w:rsidR="00A46D5B">
                      <w:rPr>
                        <w:rFonts w:ascii="Ebrima" w:hAnsi="Ebrima" w:cs="Khmer UI"/>
                        <w:b/>
                        <w:noProof/>
                        <w:sz w:val="16"/>
                        <w:szCs w:val="14"/>
                      </w:rPr>
                      <w:t>2</w: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end"/>
                    </w:r>
                    <w:r w:rsidRPr="00485FC1"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 of </w: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begin"/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instrText xml:space="preserve"> NUMPAGES  </w:instrTex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separate"/>
                    </w:r>
                    <w:r w:rsidR="00A46D5B">
                      <w:rPr>
                        <w:rFonts w:ascii="Ebrima" w:hAnsi="Ebrima" w:cs="Khmer UI"/>
                        <w:b/>
                        <w:noProof/>
                        <w:sz w:val="16"/>
                        <w:szCs w:val="14"/>
                      </w:rPr>
                      <w:t>2</w: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56C6701F" w14:textId="05533240" w:rsidR="009D7319" w:rsidRPr="003325A4" w:rsidRDefault="003325A4" w:rsidP="003325A4">
    <w:pPr>
      <w:pStyle w:val="Footer"/>
      <w:rPr>
        <w:rFonts w:asciiTheme="minorHAnsi" w:hAnsiTheme="minorHAnsi" w:cstheme="minorHAnsi"/>
        <w:color w:val="000000" w:themeColor="text1"/>
        <w:sz w:val="20"/>
        <w:szCs w:val="20"/>
      </w:rPr>
    </w:pPr>
    <w:r w:rsidRPr="0076194D">
      <w:rPr>
        <w:rFonts w:asciiTheme="minorHAnsi" w:hAnsiTheme="minorHAnsi" w:cstheme="minorHAnsi"/>
        <w:color w:val="000000" w:themeColor="text1"/>
        <w:sz w:val="20"/>
        <w:szCs w:val="20"/>
      </w:rPr>
      <w:t xml:space="preserve">053) </w:t>
    </w:r>
    <w:r>
      <w:rPr>
        <w:rFonts w:asciiTheme="minorHAnsi" w:hAnsiTheme="minorHAnsi" w:cstheme="minorHAnsi"/>
        <w:color w:val="000000" w:themeColor="text1"/>
        <w:sz w:val="20"/>
        <w:szCs w:val="20"/>
      </w:rPr>
      <w:t>570</w:t>
    </w:r>
    <w:r w:rsidRPr="0076194D">
      <w:rPr>
        <w:rFonts w:asciiTheme="minorHAnsi" w:hAnsiTheme="minorHAnsi" w:cstheme="minorHAnsi"/>
        <w:color w:val="000000" w:themeColor="text1"/>
        <w:sz w:val="20"/>
        <w:szCs w:val="20"/>
      </w:rPr>
      <w:t>-</w:t>
    </w:r>
    <w:r w:rsidR="009431A6">
      <w:rPr>
        <w:rFonts w:asciiTheme="minorHAnsi" w:hAnsiTheme="minorHAnsi" w:cstheme="minorHAnsi"/>
        <w:color w:val="000000" w:themeColor="text1"/>
        <w:sz w:val="20"/>
        <w:szCs w:val="20"/>
      </w:rPr>
      <w:t>2916</w:t>
    </w:r>
    <w:r w:rsidRPr="0076194D">
      <w:rPr>
        <w:rFonts w:asciiTheme="minorHAnsi" w:hAnsiTheme="minorHAnsi" w:cstheme="minorHAnsi"/>
        <w:color w:val="000000" w:themeColor="text1"/>
        <w:sz w:val="20"/>
        <w:szCs w:val="20"/>
      </w:rPr>
      <w:t xml:space="preserve"> | </w:t>
    </w:r>
    <w:r w:rsidR="009431A6">
      <w:rPr>
        <w:rFonts w:asciiTheme="minorHAnsi" w:hAnsiTheme="minorHAnsi" w:cstheme="minorHAnsi"/>
        <w:color w:val="000000" w:themeColor="text1"/>
        <w:sz w:val="20"/>
        <w:szCs w:val="20"/>
      </w:rPr>
      <w:t>southernleyte</w:t>
    </w:r>
    <w:r w:rsidR="001F6547">
      <w:rPr>
        <w:rFonts w:asciiTheme="minorHAnsi" w:hAnsiTheme="minorHAnsi" w:cstheme="minorHAnsi"/>
        <w:color w:val="000000" w:themeColor="text1"/>
        <w:sz w:val="20"/>
        <w:szCs w:val="20"/>
      </w:rPr>
      <w:t>.division</w:t>
    </w:r>
    <w:r w:rsidRPr="0076194D">
      <w:rPr>
        <w:rFonts w:asciiTheme="minorHAnsi" w:hAnsiTheme="minorHAnsi" w:cstheme="minorHAnsi"/>
        <w:color w:val="000000" w:themeColor="text1"/>
        <w:sz w:val="20"/>
        <w:szCs w:val="20"/>
      </w:rPr>
      <w:t>@deped.gov.ph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6ED5D" w14:textId="3505FBC4" w:rsidR="00CA3B05" w:rsidRPr="00D90C16" w:rsidRDefault="00CA3B05" w:rsidP="00D90C16">
    <w:pPr>
      <w:pBdr>
        <w:bottom w:val="single" w:sz="12" w:space="1" w:color="auto"/>
      </w:pBdr>
      <w:spacing w:after="0" w:line="240" w:lineRule="auto"/>
      <w:jc w:val="center"/>
      <w:rPr>
        <w:rFonts w:asciiTheme="minorHAnsi" w:hAnsiTheme="minorHAnsi" w:cstheme="minorHAnsi"/>
        <w:sz w:val="8"/>
        <w:szCs w:val="20"/>
      </w:rPr>
    </w:pPr>
  </w:p>
  <w:p w14:paraId="1C034D50" w14:textId="46AB207C" w:rsidR="00905480" w:rsidRDefault="002A3089" w:rsidP="001A1B9B">
    <w:pPr>
      <w:spacing w:after="0" w:line="240" w:lineRule="auto"/>
      <w:ind w:left="1170"/>
      <w:rPr>
        <w:rFonts w:asciiTheme="minorHAnsi" w:hAnsiTheme="minorHAnsi" w:cstheme="minorHAnsi"/>
        <w:bCs/>
        <w:iCs/>
        <w:color w:val="000000" w:themeColor="text1"/>
        <w:sz w:val="20"/>
        <w:szCs w:val="20"/>
      </w:rPr>
    </w:pPr>
    <w:r>
      <w:rPr>
        <w:rFonts w:asciiTheme="minorHAnsi" w:hAnsiTheme="minorHAnsi" w:cstheme="minorHAns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8992" behindDoc="1" locked="0" layoutInCell="1" allowOverlap="1" wp14:anchorId="4BC71744" wp14:editId="54F7F478">
              <wp:simplePos x="0" y="0"/>
              <wp:positionH relativeFrom="column">
                <wp:posOffset>-197893</wp:posOffset>
              </wp:positionH>
              <wp:positionV relativeFrom="paragraph">
                <wp:posOffset>93203</wp:posOffset>
              </wp:positionV>
              <wp:extent cx="805218" cy="716507"/>
              <wp:effectExtent l="0" t="0" r="0" b="762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218" cy="71650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E4520" w14:textId="1DC7F7BD" w:rsidR="002A3089" w:rsidRDefault="002A3089" w:rsidP="002A308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C71744" id="Rectangle 6" o:spid="_x0000_s1027" style="position:absolute;left:0;text-align:left;margin-left:-15.6pt;margin-top:7.35pt;width:63.4pt;height:56.4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" fillcolor="white [3201]" stroked="f" strokeweight="1pt">
              <v:textbox>
                <w:txbxContent>
                  <w:p w14:paraId="7A2E4520" w14:textId="1DC7F7BD" w:rsidR="002A3089" w:rsidRDefault="002A3089" w:rsidP="002A308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1D523B" w:rsidRPr="00485FC1">
      <w:rPr>
        <w:rFonts w:ascii="Ebrima" w:hAnsi="Ebrima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64C4430D" wp14:editId="2293E42E">
              <wp:simplePos x="0" y="0"/>
              <wp:positionH relativeFrom="margin">
                <wp:posOffset>5090160</wp:posOffset>
              </wp:positionH>
              <wp:positionV relativeFrom="paragraph">
                <wp:posOffset>8890</wp:posOffset>
              </wp:positionV>
              <wp:extent cx="777240" cy="260350"/>
              <wp:effectExtent l="0" t="0" r="0" b="635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69F7F" w14:textId="77777777" w:rsidR="00485FC1" w:rsidRPr="00485FC1" w:rsidRDefault="00485FC1" w:rsidP="00485FC1">
                          <w:pPr>
                            <w:pStyle w:val="Footer"/>
                            <w:jc w:val="center"/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</w:pPr>
                          <w:r w:rsidRPr="00485FC1"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Page </w: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begin"/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instrText xml:space="preserve"> PAGE </w:instrTex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separate"/>
                          </w:r>
                          <w:r w:rsidR="00A46D5B">
                            <w:rPr>
                              <w:rFonts w:ascii="Ebrima" w:hAnsi="Ebrima" w:cs="Khmer UI"/>
                              <w:b/>
                              <w:noProof/>
                              <w:sz w:val="16"/>
                              <w:szCs w:val="14"/>
                            </w:rPr>
                            <w:t>1</w: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end"/>
                          </w:r>
                          <w:r w:rsidRPr="00485FC1"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 of </w: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begin"/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instrText xml:space="preserve"> NUMPAGES  </w:instrTex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separate"/>
                          </w:r>
                          <w:r w:rsidR="00A46D5B">
                            <w:rPr>
                              <w:rFonts w:ascii="Ebrima" w:hAnsi="Ebrima" w:cs="Khmer UI"/>
                              <w:b/>
                              <w:noProof/>
                              <w:sz w:val="16"/>
                              <w:szCs w:val="14"/>
                            </w:rPr>
                            <w:t>2</w:t>
                          </w:r>
                          <w:r w:rsidRPr="00485FC1"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C4430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00.8pt;margin-top:.7pt;width:61.2pt;height:20.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" filled="f" stroked="f">
              <v:textbox>
                <w:txbxContent>
                  <w:p w14:paraId="7B369F7F" w14:textId="77777777" w:rsidR="00485FC1" w:rsidRPr="00485FC1" w:rsidRDefault="00485FC1" w:rsidP="00485FC1">
                    <w:pPr>
                      <w:pStyle w:val="Footer"/>
                      <w:jc w:val="center"/>
                      <w:rPr>
                        <w:rFonts w:ascii="Ebrima" w:hAnsi="Ebrima" w:cs="Khmer UI"/>
                        <w:sz w:val="16"/>
                        <w:szCs w:val="14"/>
                      </w:rPr>
                    </w:pPr>
                    <w:r w:rsidRPr="00485FC1"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Page </w: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begin"/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instrText xml:space="preserve"> PAGE </w:instrTex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separate"/>
                    </w:r>
                    <w:r w:rsidR="00A46D5B">
                      <w:rPr>
                        <w:rFonts w:ascii="Ebrima" w:hAnsi="Ebrima" w:cs="Khmer UI"/>
                        <w:b/>
                        <w:noProof/>
                        <w:sz w:val="16"/>
                        <w:szCs w:val="14"/>
                      </w:rPr>
                      <w:t>1</w: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end"/>
                    </w:r>
                    <w:r w:rsidRPr="00485FC1"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 of </w: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begin"/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instrText xml:space="preserve"> NUMPAGES  </w:instrTex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separate"/>
                    </w:r>
                    <w:r w:rsidR="00A46D5B">
                      <w:rPr>
                        <w:rFonts w:ascii="Ebrima" w:hAnsi="Ebrima" w:cs="Khmer UI"/>
                        <w:b/>
                        <w:noProof/>
                        <w:sz w:val="16"/>
                        <w:szCs w:val="14"/>
                      </w:rPr>
                      <w:t>2</w:t>
                    </w:r>
                    <w:r w:rsidRPr="00485FC1"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02AF658" w14:textId="1585DAD0" w:rsidR="00526B26" w:rsidRPr="00F35E85" w:rsidRDefault="001A1B9B" w:rsidP="001A1B9B">
    <w:pPr>
      <w:pStyle w:val="Footer"/>
      <w:rPr>
        <w:rFonts w:asciiTheme="minorHAnsi" w:hAnsiTheme="minorHAnsi" w:cstheme="minorHAnsi"/>
        <w:bCs/>
        <w:iCs/>
        <w:color w:val="000000" w:themeColor="text1"/>
        <w:sz w:val="20"/>
        <w:szCs w:val="20"/>
      </w:rPr>
    </w:pPr>
    <w:r>
      <w:rPr>
        <w:noProof/>
      </w:rPr>
      <w:drawing>
        <wp:inline distT="0" distB="0" distL="0" distR="0" wp14:anchorId="4B2814A2" wp14:editId="1F590BE4">
          <wp:extent cx="1243584" cy="608965"/>
          <wp:effectExtent l="0" t="0" r="0" b="635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31732" t="25841" r="22114" b="31597"/>
                  <a:stretch/>
                </pic:blipFill>
                <pic:spPr bwMode="auto">
                  <a:xfrm>
                    <a:off x="0" y="0"/>
                    <a:ext cx="1286439" cy="629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C644B72" wp14:editId="52FF7B56">
          <wp:extent cx="543433" cy="546735"/>
          <wp:effectExtent l="0" t="0" r="9525" b="5715"/>
          <wp:docPr id="174" name="Pictur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/>
                  <a:srcRect l="30241" t="25748" r="30112" b="1808"/>
                  <a:stretch/>
                </pic:blipFill>
                <pic:spPr bwMode="auto">
                  <a:xfrm>
                    <a:off x="0" y="0"/>
                    <a:ext cx="549652" cy="5529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Theme="minorHAnsi" w:hAnsiTheme="minorHAnsi" w:cstheme="minorHAnsi"/>
        <w:b/>
        <w:i/>
        <w:noProof/>
        <w:color w:val="000000" w:themeColor="text1"/>
        <w:sz w:val="20"/>
        <w:szCs w:val="20"/>
      </w:rPr>
      <w:drawing>
        <wp:inline distT="0" distB="0" distL="0" distR="0" wp14:anchorId="433919E6" wp14:editId="5B2638A1">
          <wp:extent cx="2439035" cy="550444"/>
          <wp:effectExtent l="0" t="0" r="0" b="254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42" cy="5581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C3FCCBA" w14:textId="7AE58533" w:rsidR="00206EEA" w:rsidRPr="00584E50" w:rsidRDefault="001A1B9B" w:rsidP="001A1B9B">
    <w:pPr>
      <w:pStyle w:val="Footer"/>
      <w:ind w:left="1170"/>
      <w:jc w:val="both"/>
      <w:rPr>
        <w:rFonts w:asciiTheme="minorHAnsi" w:hAnsiTheme="minorHAnsi" w:cstheme="minorHAnsi"/>
        <w:b/>
        <w:i/>
        <w:color w:val="000000" w:themeColor="text1"/>
        <w:sz w:val="20"/>
        <w:szCs w:val="20"/>
      </w:rPr>
    </w:pPr>
    <w:r>
      <w:rPr>
        <w:rFonts w:asciiTheme="minorHAnsi" w:hAnsiTheme="minorHAnsi" w:cstheme="minorHAns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788CBF78" wp14:editId="70771030">
              <wp:simplePos x="0" y="0"/>
              <wp:positionH relativeFrom="column">
                <wp:posOffset>1715770</wp:posOffset>
              </wp:positionH>
              <wp:positionV relativeFrom="paragraph">
                <wp:posOffset>582930</wp:posOffset>
              </wp:positionV>
              <wp:extent cx="68239" cy="605790"/>
              <wp:effectExtent l="0" t="0" r="8255" b="381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239" cy="60579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mv="urn:schemas-microsoft-com:mac:vml" xmlns:mo="http://schemas.microsoft.com/office/mac/office/2008/main">
          <w:pict>
            <v:rect w14:anchorId="6F5C4D6D" id="Rectangle 9" o:spid="_x0000_s1026" style="position:absolute;margin-left:135.1pt;margin-top:45.9pt;width:5.35pt;height:47.7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" fillcolor="white [3201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57E95" w14:textId="77777777" w:rsidR="00445DE8" w:rsidRDefault="00445DE8" w:rsidP="00DA4D83">
      <w:pPr>
        <w:pStyle w:val="Header"/>
      </w:pPr>
      <w:r>
        <w:separator/>
      </w:r>
    </w:p>
  </w:footnote>
  <w:footnote w:type="continuationSeparator" w:id="0">
    <w:p w14:paraId="3FADEAA8" w14:textId="77777777" w:rsidR="00445DE8" w:rsidRDefault="00445DE8" w:rsidP="00DA4D83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A1E87" w14:textId="091CEE5C" w:rsidR="007322A6" w:rsidRDefault="007322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3B1F31" w14:textId="0B063B48" w:rsidR="00A32D8D" w:rsidRPr="00485FC1" w:rsidRDefault="00A32D8D" w:rsidP="001D523B">
    <w:pPr>
      <w:pBdr>
        <w:bottom w:val="single" w:sz="12" w:space="1" w:color="auto"/>
      </w:pBdr>
      <w:spacing w:after="0" w:line="240" w:lineRule="auto"/>
      <w:jc w:val="center"/>
      <w:rPr>
        <w:rFonts w:ascii="Ebrima" w:hAnsi="Ebrima" w:cs="Khmer UI"/>
        <w:sz w:val="18"/>
      </w:rPr>
    </w:pPr>
    <w:r w:rsidRPr="00485FC1">
      <w:rPr>
        <w:rFonts w:ascii="Ebrima" w:hAnsi="Ebrima" w:cs="Khmer UI"/>
        <w:noProof/>
        <w:color w:val="000000"/>
        <w:sz w:val="16"/>
        <w:lang w:val="en-PH" w:eastAsia="en-PH"/>
      </w:rPr>
      <w:t>Dep</w:t>
    </w:r>
    <w:r w:rsidR="009D7319" w:rsidRPr="00485FC1">
      <w:rPr>
        <w:rFonts w:ascii="Ebrima" w:hAnsi="Ebrima" w:cs="Khmer UI"/>
        <w:noProof/>
        <w:color w:val="000000"/>
        <w:sz w:val="16"/>
        <w:lang w:val="en-PH" w:eastAsia="en-PH"/>
      </w:rPr>
      <w:t>artment of Education</w:t>
    </w:r>
    <w:r w:rsidR="00485FC1" w:rsidRPr="00485FC1">
      <w:rPr>
        <w:rFonts w:ascii="Ebrima" w:hAnsi="Ebrima" w:cs="Khmer UI"/>
        <w:noProof/>
        <w:color w:val="000000"/>
        <w:sz w:val="16"/>
        <w:lang w:val="en-PH" w:eastAsia="en-PH"/>
      </w:rPr>
      <w:t xml:space="preserve"> Regional Office</w:t>
    </w:r>
    <w:r w:rsidRPr="00485FC1">
      <w:rPr>
        <w:rFonts w:ascii="Ebrima" w:hAnsi="Ebrima" w:cs="Khmer UI"/>
        <w:noProof/>
        <w:color w:val="000000"/>
        <w:sz w:val="16"/>
        <w:lang w:val="en-PH" w:eastAsia="en-PH"/>
      </w:rPr>
      <w:t xml:space="preserve"> VIII (Eastern Visayas)</w:t>
    </w:r>
    <w:r w:rsidR="00770764">
      <w:rPr>
        <w:rFonts w:ascii="Ebrima" w:hAnsi="Ebrima" w:cs="Khmer UI"/>
        <w:noProof/>
        <w:color w:val="000000"/>
        <w:sz w:val="16"/>
        <w:lang w:val="en-PH" w:eastAsia="en-PH"/>
      </w:rPr>
      <w:t xml:space="preserve">, Southern Leyte </w:t>
    </w:r>
    <w:r w:rsidR="003325A4">
      <w:rPr>
        <w:rFonts w:ascii="Ebrima" w:hAnsi="Ebrima" w:cs="Khmer UI"/>
        <w:noProof/>
        <w:color w:val="000000"/>
        <w:sz w:val="16"/>
        <w:lang w:val="en-PH" w:eastAsia="en-PH"/>
      </w:rPr>
      <w:t>Division</w:t>
    </w:r>
  </w:p>
  <w:p w14:paraId="0A287684" w14:textId="77777777" w:rsidR="00A32D8D" w:rsidRPr="00485FC1" w:rsidRDefault="00A32D8D" w:rsidP="00A32D8D">
    <w:pPr>
      <w:pBdr>
        <w:bottom w:val="single" w:sz="12" w:space="1" w:color="auto"/>
      </w:pBdr>
      <w:spacing w:after="0" w:line="240" w:lineRule="auto"/>
      <w:jc w:val="center"/>
      <w:rPr>
        <w:rFonts w:ascii="Ebrima" w:hAnsi="Ebrima" w:cs="Khmer U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2B041" w14:textId="35F0F18D" w:rsidR="000610F0" w:rsidRPr="00B819FC" w:rsidRDefault="00EB29B0" w:rsidP="00190099">
    <w:pPr>
      <w:spacing w:after="0" w:line="240" w:lineRule="auto"/>
      <w:jc w:val="center"/>
      <w:rPr>
        <w:rFonts w:ascii="Old English Text MT" w:hAnsi="Old English Text MT" w:cs="Khmer UI"/>
        <w:b/>
        <w:color w:val="000000"/>
        <w:sz w:val="20"/>
      </w:rPr>
    </w:pPr>
    <w:r>
      <w:rPr>
        <w:rFonts w:ascii="Old English Text MT" w:hAnsi="Old English Text MT" w:cs="Arial"/>
        <w:noProof/>
        <w:sz w:val="36"/>
      </w:rPr>
      <w:drawing>
        <wp:inline distT="0" distB="0" distL="0" distR="0" wp14:anchorId="4850F1C6" wp14:editId="64580D72">
          <wp:extent cx="696410" cy="694944"/>
          <wp:effectExtent l="0" t="0" r="889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pEd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410" cy="6949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Old English Text MT" w:hAnsi="Old English Text MT" w:cs="Khmer UI"/>
        <w:color w:val="000000"/>
        <w:sz w:val="20"/>
      </w:rPr>
      <w:br/>
    </w:r>
    <w:r w:rsidR="000610F0" w:rsidRPr="00B819FC">
      <w:rPr>
        <w:rFonts w:ascii="Old English Text MT" w:hAnsi="Old English Text MT" w:cs="Khmer UI"/>
        <w:b/>
        <w:color w:val="000000"/>
        <w:sz w:val="24"/>
      </w:rPr>
      <w:t>Republic of the Philippines</w:t>
    </w:r>
  </w:p>
  <w:p w14:paraId="0830746D" w14:textId="77777777" w:rsidR="000610F0" w:rsidRPr="00B819FC" w:rsidRDefault="000610F0" w:rsidP="00190099">
    <w:pPr>
      <w:spacing w:after="0" w:line="240" w:lineRule="auto"/>
      <w:jc w:val="center"/>
      <w:rPr>
        <w:rFonts w:ascii="Old English Text MT" w:hAnsi="Old English Text MT" w:cs="Arial"/>
        <w:b/>
        <w:sz w:val="36"/>
      </w:rPr>
    </w:pPr>
    <w:r w:rsidRPr="00B819FC">
      <w:rPr>
        <w:rFonts w:ascii="Old English Text MT" w:hAnsi="Old English Text MT" w:cs="Arial"/>
        <w:b/>
        <w:sz w:val="36"/>
      </w:rPr>
      <w:t>Department of Education</w:t>
    </w:r>
  </w:p>
  <w:p w14:paraId="45EF1FA9" w14:textId="127D6F33" w:rsidR="00A32D8D" w:rsidRDefault="00485FC1" w:rsidP="00EB29B0">
    <w:pPr>
      <w:pBdr>
        <w:bottom w:val="single" w:sz="12" w:space="1" w:color="auto"/>
      </w:pBdr>
      <w:spacing w:after="0" w:line="240" w:lineRule="auto"/>
      <w:jc w:val="center"/>
      <w:rPr>
        <w:rFonts w:ascii="Trajan Pro" w:hAnsi="Trajan Pro" w:cs="Khmer UI"/>
        <w:b/>
        <w:sz w:val="20"/>
      </w:rPr>
    </w:pPr>
    <w:r>
      <w:rPr>
        <w:rFonts w:ascii="Trajan Pro" w:hAnsi="Trajan Pro" w:cs="Khmer UI"/>
        <w:b/>
        <w:sz w:val="20"/>
      </w:rPr>
      <w:t>REGION VIII - EASTERN VISAYAS</w:t>
    </w:r>
  </w:p>
  <w:p w14:paraId="711FADFF" w14:textId="44B9EFD0" w:rsidR="009E3D12" w:rsidRPr="00485FC1" w:rsidRDefault="009E3D12" w:rsidP="00EB29B0">
    <w:pPr>
      <w:pBdr>
        <w:bottom w:val="single" w:sz="12" w:space="1" w:color="auto"/>
      </w:pBdr>
      <w:spacing w:after="0" w:line="240" w:lineRule="auto"/>
      <w:jc w:val="center"/>
      <w:rPr>
        <w:rFonts w:ascii="Trajan Pro" w:hAnsi="Trajan Pro" w:cs="Khmer UI"/>
        <w:b/>
        <w:sz w:val="20"/>
      </w:rPr>
    </w:pPr>
    <w:r>
      <w:rPr>
        <w:rFonts w:ascii="Trajan Pro" w:hAnsi="Trajan Pro" w:cs="Khmer UI"/>
        <w:b/>
        <w:sz w:val="20"/>
      </w:rPr>
      <w:t xml:space="preserve">SCHOOLS DIVISION OF </w:t>
    </w:r>
    <w:r w:rsidR="002A1F89">
      <w:rPr>
        <w:rFonts w:ascii="Trajan Pro" w:hAnsi="Trajan Pro" w:cs="Khmer UI"/>
        <w:b/>
        <w:sz w:val="20"/>
      </w:rPr>
      <w:t>SOUTHERN LEYTE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D29BA"/>
    <w:multiLevelType w:val="hybridMultilevel"/>
    <w:tmpl w:val="7C5095BC"/>
    <w:lvl w:ilvl="0" w:tplc="04090001">
      <w:start w:val="1"/>
      <w:numFmt w:val="bullet"/>
      <w:lvlText w:val=""/>
      <w:lvlJc w:val="left"/>
      <w:pPr>
        <w:ind w:left="-3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3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</w:abstractNum>
  <w:abstractNum w:abstractNumId="1" w15:restartNumberingAfterBreak="0">
    <w:nsid w:val="028F5CF3"/>
    <w:multiLevelType w:val="multilevel"/>
    <w:tmpl w:val="7B7849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990449"/>
    <w:multiLevelType w:val="hybridMultilevel"/>
    <w:tmpl w:val="25C67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3" w15:restartNumberingAfterBreak="0">
    <w:nsid w:val="05472DB3"/>
    <w:multiLevelType w:val="hybridMultilevel"/>
    <w:tmpl w:val="3F88B9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B6438"/>
    <w:multiLevelType w:val="hybridMultilevel"/>
    <w:tmpl w:val="E8F6D69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02E29"/>
    <w:multiLevelType w:val="multilevel"/>
    <w:tmpl w:val="2FA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C37BC"/>
    <w:multiLevelType w:val="hybridMultilevel"/>
    <w:tmpl w:val="D8D4ED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D1FF3"/>
    <w:multiLevelType w:val="hybridMultilevel"/>
    <w:tmpl w:val="647A37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16CD1"/>
    <w:multiLevelType w:val="hybridMultilevel"/>
    <w:tmpl w:val="DE32A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E3F7D"/>
    <w:multiLevelType w:val="hybridMultilevel"/>
    <w:tmpl w:val="AF52923E"/>
    <w:lvl w:ilvl="0" w:tplc="3409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0" w15:restartNumberingAfterBreak="0">
    <w:nsid w:val="254044C2"/>
    <w:multiLevelType w:val="multilevel"/>
    <w:tmpl w:val="254044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6106FCC"/>
    <w:multiLevelType w:val="multilevel"/>
    <w:tmpl w:val="896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770CF6"/>
    <w:multiLevelType w:val="multilevel"/>
    <w:tmpl w:val="C27C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504B6"/>
    <w:multiLevelType w:val="multilevel"/>
    <w:tmpl w:val="EF2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933FB2"/>
    <w:multiLevelType w:val="multilevel"/>
    <w:tmpl w:val="37933FB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</w:abstractNum>
  <w:abstractNum w:abstractNumId="15" w15:restartNumberingAfterBreak="0">
    <w:nsid w:val="3F2362B3"/>
    <w:multiLevelType w:val="hybridMultilevel"/>
    <w:tmpl w:val="23E4339E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E1604"/>
    <w:multiLevelType w:val="hybridMultilevel"/>
    <w:tmpl w:val="46FC8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8861A0"/>
    <w:multiLevelType w:val="hybridMultilevel"/>
    <w:tmpl w:val="E53CD55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BD7CE1"/>
    <w:multiLevelType w:val="hybridMultilevel"/>
    <w:tmpl w:val="491ADFB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8C52DF"/>
    <w:multiLevelType w:val="hybridMultilevel"/>
    <w:tmpl w:val="ED5C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2E4DCD"/>
    <w:multiLevelType w:val="multilevel"/>
    <w:tmpl w:val="692E4DCD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177CF"/>
    <w:multiLevelType w:val="multilevel"/>
    <w:tmpl w:val="1F78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153EFD"/>
    <w:multiLevelType w:val="multilevel"/>
    <w:tmpl w:val="4F26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9439A6"/>
    <w:multiLevelType w:val="hybridMultilevel"/>
    <w:tmpl w:val="BBCCFE3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20"/>
  </w:num>
  <w:num w:numId="4">
    <w:abstractNumId w:val="2"/>
  </w:num>
  <w:num w:numId="5">
    <w:abstractNumId w:val="9"/>
  </w:num>
  <w:num w:numId="6">
    <w:abstractNumId w:val="4"/>
  </w:num>
  <w:num w:numId="7">
    <w:abstractNumId w:val="19"/>
  </w:num>
  <w:num w:numId="8">
    <w:abstractNumId w:val="8"/>
  </w:num>
  <w:num w:numId="9">
    <w:abstractNumId w:val="21"/>
  </w:num>
  <w:num w:numId="10">
    <w:abstractNumId w:val="16"/>
  </w:num>
  <w:num w:numId="11">
    <w:abstractNumId w:val="12"/>
  </w:num>
  <w:num w:numId="12">
    <w:abstractNumId w:val="11"/>
  </w:num>
  <w:num w:numId="13">
    <w:abstractNumId w:val="5"/>
  </w:num>
  <w:num w:numId="14">
    <w:abstractNumId w:val="13"/>
  </w:num>
  <w:num w:numId="15">
    <w:abstractNumId w:val="1"/>
  </w:num>
  <w:num w:numId="16">
    <w:abstractNumId w:val="0"/>
  </w:num>
  <w:num w:numId="17">
    <w:abstractNumId w:val="22"/>
  </w:num>
  <w:num w:numId="18">
    <w:abstractNumId w:val="23"/>
  </w:num>
  <w:num w:numId="19">
    <w:abstractNumId w:val="15"/>
  </w:num>
  <w:num w:numId="20">
    <w:abstractNumId w:val="18"/>
  </w:num>
  <w:num w:numId="21">
    <w:abstractNumId w:val="7"/>
  </w:num>
  <w:num w:numId="22">
    <w:abstractNumId w:val="17"/>
  </w:num>
  <w:num w:numId="23">
    <w:abstractNumId w:val="3"/>
  </w:num>
  <w:num w:numId="2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PH" w:vendorID="64" w:dllVersion="6" w:nlCheck="1" w:checkStyle="1"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US" w:vendorID="64" w:dllVersion="0" w:nlCheck="1" w:checkStyle="0"/>
  <w:activeWritingStyle w:appName="MSWord" w:lang="en-PH" w:vendorID="64" w:dllVersion="0" w:nlCheck="1" w:checkStyle="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6A"/>
    <w:rsid w:val="00004C5A"/>
    <w:rsid w:val="00014ADC"/>
    <w:rsid w:val="00016D92"/>
    <w:rsid w:val="00017A15"/>
    <w:rsid w:val="00021BDD"/>
    <w:rsid w:val="00026E93"/>
    <w:rsid w:val="00027B1F"/>
    <w:rsid w:val="00031BE9"/>
    <w:rsid w:val="00032176"/>
    <w:rsid w:val="00034A9B"/>
    <w:rsid w:val="00034A9E"/>
    <w:rsid w:val="0004094D"/>
    <w:rsid w:val="00040CCF"/>
    <w:rsid w:val="00045AF8"/>
    <w:rsid w:val="000464B3"/>
    <w:rsid w:val="00046CB3"/>
    <w:rsid w:val="00051055"/>
    <w:rsid w:val="000565D6"/>
    <w:rsid w:val="000570D5"/>
    <w:rsid w:val="000610F0"/>
    <w:rsid w:val="0006470B"/>
    <w:rsid w:val="0006509F"/>
    <w:rsid w:val="000651DB"/>
    <w:rsid w:val="000657FC"/>
    <w:rsid w:val="00070603"/>
    <w:rsid w:val="000720B3"/>
    <w:rsid w:val="000740F6"/>
    <w:rsid w:val="00074522"/>
    <w:rsid w:val="000800C1"/>
    <w:rsid w:val="00081BA9"/>
    <w:rsid w:val="00082D22"/>
    <w:rsid w:val="000845E7"/>
    <w:rsid w:val="00086381"/>
    <w:rsid w:val="00090FCA"/>
    <w:rsid w:val="000926E8"/>
    <w:rsid w:val="0009290E"/>
    <w:rsid w:val="00093C8F"/>
    <w:rsid w:val="00094D36"/>
    <w:rsid w:val="000A199C"/>
    <w:rsid w:val="000A467A"/>
    <w:rsid w:val="000A7C1D"/>
    <w:rsid w:val="000B3FDA"/>
    <w:rsid w:val="000B6561"/>
    <w:rsid w:val="000C757F"/>
    <w:rsid w:val="000C7CA0"/>
    <w:rsid w:val="000D040B"/>
    <w:rsid w:val="000D473E"/>
    <w:rsid w:val="000D7856"/>
    <w:rsid w:val="000E103D"/>
    <w:rsid w:val="000E2E22"/>
    <w:rsid w:val="000E372C"/>
    <w:rsid w:val="000E4A17"/>
    <w:rsid w:val="000E4D7B"/>
    <w:rsid w:val="000F1EAA"/>
    <w:rsid w:val="000F3055"/>
    <w:rsid w:val="000F497D"/>
    <w:rsid w:val="000F4B83"/>
    <w:rsid w:val="000F560E"/>
    <w:rsid w:val="0010526B"/>
    <w:rsid w:val="0010576B"/>
    <w:rsid w:val="00107469"/>
    <w:rsid w:val="001175FF"/>
    <w:rsid w:val="00120353"/>
    <w:rsid w:val="0012156B"/>
    <w:rsid w:val="00123995"/>
    <w:rsid w:val="001246D9"/>
    <w:rsid w:val="0013023E"/>
    <w:rsid w:val="001336A9"/>
    <w:rsid w:val="00134550"/>
    <w:rsid w:val="00135B8E"/>
    <w:rsid w:val="00135F12"/>
    <w:rsid w:val="00136AE0"/>
    <w:rsid w:val="00140578"/>
    <w:rsid w:val="00141E4B"/>
    <w:rsid w:val="00150464"/>
    <w:rsid w:val="00162D06"/>
    <w:rsid w:val="001640D6"/>
    <w:rsid w:val="001743B0"/>
    <w:rsid w:val="00175294"/>
    <w:rsid w:val="001753D5"/>
    <w:rsid w:val="00175E88"/>
    <w:rsid w:val="00182B7E"/>
    <w:rsid w:val="00190761"/>
    <w:rsid w:val="00194FF8"/>
    <w:rsid w:val="001952F7"/>
    <w:rsid w:val="00197309"/>
    <w:rsid w:val="00197593"/>
    <w:rsid w:val="0019761E"/>
    <w:rsid w:val="001A162C"/>
    <w:rsid w:val="001A1B9B"/>
    <w:rsid w:val="001A20BA"/>
    <w:rsid w:val="001A44A5"/>
    <w:rsid w:val="001A57F1"/>
    <w:rsid w:val="001A5918"/>
    <w:rsid w:val="001A6EB1"/>
    <w:rsid w:val="001A726A"/>
    <w:rsid w:val="001A7CD3"/>
    <w:rsid w:val="001B0802"/>
    <w:rsid w:val="001C2AA2"/>
    <w:rsid w:val="001C2F73"/>
    <w:rsid w:val="001C42B2"/>
    <w:rsid w:val="001C52A2"/>
    <w:rsid w:val="001C6760"/>
    <w:rsid w:val="001D523B"/>
    <w:rsid w:val="001D5B33"/>
    <w:rsid w:val="001D72FD"/>
    <w:rsid w:val="001D7E8B"/>
    <w:rsid w:val="001D7ED5"/>
    <w:rsid w:val="001E1228"/>
    <w:rsid w:val="001E2BB8"/>
    <w:rsid w:val="001E657E"/>
    <w:rsid w:val="001E7896"/>
    <w:rsid w:val="001F14C6"/>
    <w:rsid w:val="001F304E"/>
    <w:rsid w:val="001F365C"/>
    <w:rsid w:val="001F6547"/>
    <w:rsid w:val="001F7EC1"/>
    <w:rsid w:val="0020126F"/>
    <w:rsid w:val="00202194"/>
    <w:rsid w:val="00203F6D"/>
    <w:rsid w:val="00206EEA"/>
    <w:rsid w:val="00213710"/>
    <w:rsid w:val="00213B30"/>
    <w:rsid w:val="00215198"/>
    <w:rsid w:val="0022255A"/>
    <w:rsid w:val="00231D32"/>
    <w:rsid w:val="00232804"/>
    <w:rsid w:val="00235420"/>
    <w:rsid w:val="0024082E"/>
    <w:rsid w:val="00243DE8"/>
    <w:rsid w:val="00246044"/>
    <w:rsid w:val="00247903"/>
    <w:rsid w:val="00251EA4"/>
    <w:rsid w:val="00254D79"/>
    <w:rsid w:val="00255715"/>
    <w:rsid w:val="002560EA"/>
    <w:rsid w:val="00257BD1"/>
    <w:rsid w:val="0026102C"/>
    <w:rsid w:val="002616E7"/>
    <w:rsid w:val="00261A7B"/>
    <w:rsid w:val="00262EB0"/>
    <w:rsid w:val="00263F14"/>
    <w:rsid w:val="002647DF"/>
    <w:rsid w:val="00270CEF"/>
    <w:rsid w:val="002752D5"/>
    <w:rsid w:val="00276D85"/>
    <w:rsid w:val="00283144"/>
    <w:rsid w:val="0028496E"/>
    <w:rsid w:val="00287726"/>
    <w:rsid w:val="00291611"/>
    <w:rsid w:val="002936C4"/>
    <w:rsid w:val="00296F0B"/>
    <w:rsid w:val="002976E7"/>
    <w:rsid w:val="002A0AE4"/>
    <w:rsid w:val="002A1061"/>
    <w:rsid w:val="002A1F89"/>
    <w:rsid w:val="002A3089"/>
    <w:rsid w:val="002A5657"/>
    <w:rsid w:val="002B2366"/>
    <w:rsid w:val="002B29E8"/>
    <w:rsid w:val="002C5332"/>
    <w:rsid w:val="002D17A7"/>
    <w:rsid w:val="002D2092"/>
    <w:rsid w:val="002D3713"/>
    <w:rsid w:val="002D5B14"/>
    <w:rsid w:val="002D5ECF"/>
    <w:rsid w:val="002D5F30"/>
    <w:rsid w:val="002D65AC"/>
    <w:rsid w:val="002D6B74"/>
    <w:rsid w:val="002E3B41"/>
    <w:rsid w:val="002E6BA5"/>
    <w:rsid w:val="002F2AE9"/>
    <w:rsid w:val="002F31C9"/>
    <w:rsid w:val="002F3350"/>
    <w:rsid w:val="002F3754"/>
    <w:rsid w:val="002F5935"/>
    <w:rsid w:val="002F6A6D"/>
    <w:rsid w:val="002F718F"/>
    <w:rsid w:val="002F764A"/>
    <w:rsid w:val="00301BEB"/>
    <w:rsid w:val="003020DC"/>
    <w:rsid w:val="0030545B"/>
    <w:rsid w:val="00305E5B"/>
    <w:rsid w:val="003064EF"/>
    <w:rsid w:val="0031264C"/>
    <w:rsid w:val="0031282F"/>
    <w:rsid w:val="00321A35"/>
    <w:rsid w:val="00323D3E"/>
    <w:rsid w:val="003240FE"/>
    <w:rsid w:val="00324904"/>
    <w:rsid w:val="00325E0A"/>
    <w:rsid w:val="00326270"/>
    <w:rsid w:val="00331613"/>
    <w:rsid w:val="003325A4"/>
    <w:rsid w:val="00333B6F"/>
    <w:rsid w:val="00335536"/>
    <w:rsid w:val="003371BC"/>
    <w:rsid w:val="00340394"/>
    <w:rsid w:val="003441B7"/>
    <w:rsid w:val="00347485"/>
    <w:rsid w:val="0035039F"/>
    <w:rsid w:val="0035210D"/>
    <w:rsid w:val="00361FF6"/>
    <w:rsid w:val="003629CE"/>
    <w:rsid w:val="00364729"/>
    <w:rsid w:val="00364F88"/>
    <w:rsid w:val="00365E5E"/>
    <w:rsid w:val="0036606F"/>
    <w:rsid w:val="00370001"/>
    <w:rsid w:val="003701D6"/>
    <w:rsid w:val="0037148F"/>
    <w:rsid w:val="00372975"/>
    <w:rsid w:val="00372AC7"/>
    <w:rsid w:val="003751A8"/>
    <w:rsid w:val="0037710A"/>
    <w:rsid w:val="0038033F"/>
    <w:rsid w:val="003822C4"/>
    <w:rsid w:val="00384206"/>
    <w:rsid w:val="003850EB"/>
    <w:rsid w:val="00385E13"/>
    <w:rsid w:val="003932A7"/>
    <w:rsid w:val="003934F5"/>
    <w:rsid w:val="003944EF"/>
    <w:rsid w:val="0039483D"/>
    <w:rsid w:val="00395CB9"/>
    <w:rsid w:val="00396800"/>
    <w:rsid w:val="003A701F"/>
    <w:rsid w:val="003A757E"/>
    <w:rsid w:val="003A766B"/>
    <w:rsid w:val="003B33B8"/>
    <w:rsid w:val="003B35BE"/>
    <w:rsid w:val="003B4B5B"/>
    <w:rsid w:val="003B7BAB"/>
    <w:rsid w:val="003B7EAF"/>
    <w:rsid w:val="003C3F90"/>
    <w:rsid w:val="003C63DC"/>
    <w:rsid w:val="003D02AC"/>
    <w:rsid w:val="003D071E"/>
    <w:rsid w:val="003D07F8"/>
    <w:rsid w:val="003D1FBE"/>
    <w:rsid w:val="003D42C8"/>
    <w:rsid w:val="003D66B3"/>
    <w:rsid w:val="003D7763"/>
    <w:rsid w:val="003D7E41"/>
    <w:rsid w:val="003E12E9"/>
    <w:rsid w:val="003E16CD"/>
    <w:rsid w:val="003E1C89"/>
    <w:rsid w:val="003E7101"/>
    <w:rsid w:val="003F0F05"/>
    <w:rsid w:val="003F67F7"/>
    <w:rsid w:val="003F6A9F"/>
    <w:rsid w:val="003F6F66"/>
    <w:rsid w:val="004045BC"/>
    <w:rsid w:val="0041091F"/>
    <w:rsid w:val="004139EA"/>
    <w:rsid w:val="00414403"/>
    <w:rsid w:val="00414573"/>
    <w:rsid w:val="004154CA"/>
    <w:rsid w:val="00417025"/>
    <w:rsid w:val="004178F7"/>
    <w:rsid w:val="0042116F"/>
    <w:rsid w:val="004219C1"/>
    <w:rsid w:val="0042379B"/>
    <w:rsid w:val="0042616B"/>
    <w:rsid w:val="0042772D"/>
    <w:rsid w:val="004304F4"/>
    <w:rsid w:val="00430B68"/>
    <w:rsid w:val="00430E1E"/>
    <w:rsid w:val="00431FEE"/>
    <w:rsid w:val="00437B84"/>
    <w:rsid w:val="00440C51"/>
    <w:rsid w:val="00441D9D"/>
    <w:rsid w:val="00442628"/>
    <w:rsid w:val="00444CAB"/>
    <w:rsid w:val="00445DE8"/>
    <w:rsid w:val="00450613"/>
    <w:rsid w:val="0045358A"/>
    <w:rsid w:val="00453968"/>
    <w:rsid w:val="004546FA"/>
    <w:rsid w:val="00456325"/>
    <w:rsid w:val="00456DBA"/>
    <w:rsid w:val="00457090"/>
    <w:rsid w:val="0045793D"/>
    <w:rsid w:val="00464115"/>
    <w:rsid w:val="0046427B"/>
    <w:rsid w:val="00464D71"/>
    <w:rsid w:val="004716E4"/>
    <w:rsid w:val="004743E6"/>
    <w:rsid w:val="00475C1E"/>
    <w:rsid w:val="004763B1"/>
    <w:rsid w:val="0048178E"/>
    <w:rsid w:val="004838C4"/>
    <w:rsid w:val="00483B54"/>
    <w:rsid w:val="00485FC1"/>
    <w:rsid w:val="00486E4E"/>
    <w:rsid w:val="00491177"/>
    <w:rsid w:val="00493F7E"/>
    <w:rsid w:val="004A0CA8"/>
    <w:rsid w:val="004A5DB5"/>
    <w:rsid w:val="004A6168"/>
    <w:rsid w:val="004B0BD5"/>
    <w:rsid w:val="004B33FA"/>
    <w:rsid w:val="004B395E"/>
    <w:rsid w:val="004B5532"/>
    <w:rsid w:val="004B5CC1"/>
    <w:rsid w:val="004B6FB6"/>
    <w:rsid w:val="004B76EC"/>
    <w:rsid w:val="004C0344"/>
    <w:rsid w:val="004C1525"/>
    <w:rsid w:val="004C15D1"/>
    <w:rsid w:val="004C184C"/>
    <w:rsid w:val="004C3127"/>
    <w:rsid w:val="004C3A03"/>
    <w:rsid w:val="004C46BA"/>
    <w:rsid w:val="004C4A3A"/>
    <w:rsid w:val="004D056F"/>
    <w:rsid w:val="004D0D82"/>
    <w:rsid w:val="004D2C21"/>
    <w:rsid w:val="004D40E0"/>
    <w:rsid w:val="004E14DF"/>
    <w:rsid w:val="004E2A35"/>
    <w:rsid w:val="004E49AA"/>
    <w:rsid w:val="004F3BFE"/>
    <w:rsid w:val="004F3DCB"/>
    <w:rsid w:val="004F565A"/>
    <w:rsid w:val="004F643A"/>
    <w:rsid w:val="004F7536"/>
    <w:rsid w:val="00500D3A"/>
    <w:rsid w:val="00500EF8"/>
    <w:rsid w:val="00506D6D"/>
    <w:rsid w:val="00506ECE"/>
    <w:rsid w:val="005118D2"/>
    <w:rsid w:val="00512D76"/>
    <w:rsid w:val="005133AA"/>
    <w:rsid w:val="00513666"/>
    <w:rsid w:val="00514D26"/>
    <w:rsid w:val="005167A4"/>
    <w:rsid w:val="00516FBB"/>
    <w:rsid w:val="00517779"/>
    <w:rsid w:val="0052047D"/>
    <w:rsid w:val="00523D65"/>
    <w:rsid w:val="00525A75"/>
    <w:rsid w:val="00525D7C"/>
    <w:rsid w:val="00526B26"/>
    <w:rsid w:val="00526DF7"/>
    <w:rsid w:val="00527241"/>
    <w:rsid w:val="00533332"/>
    <w:rsid w:val="00541EBF"/>
    <w:rsid w:val="0054324A"/>
    <w:rsid w:val="0054508E"/>
    <w:rsid w:val="005452F2"/>
    <w:rsid w:val="00552F92"/>
    <w:rsid w:val="0055565C"/>
    <w:rsid w:val="00556136"/>
    <w:rsid w:val="00557EE4"/>
    <w:rsid w:val="0056060E"/>
    <w:rsid w:val="00563202"/>
    <w:rsid w:val="0056331E"/>
    <w:rsid w:val="005638FF"/>
    <w:rsid w:val="00571E9E"/>
    <w:rsid w:val="00573C2F"/>
    <w:rsid w:val="0058036B"/>
    <w:rsid w:val="00580610"/>
    <w:rsid w:val="0058385F"/>
    <w:rsid w:val="00583ACC"/>
    <w:rsid w:val="00584B8A"/>
    <w:rsid w:val="00584E50"/>
    <w:rsid w:val="00584FEE"/>
    <w:rsid w:val="0058544B"/>
    <w:rsid w:val="0058695E"/>
    <w:rsid w:val="00587972"/>
    <w:rsid w:val="00594D3C"/>
    <w:rsid w:val="00595AFD"/>
    <w:rsid w:val="00596C63"/>
    <w:rsid w:val="005A0203"/>
    <w:rsid w:val="005A3453"/>
    <w:rsid w:val="005A5114"/>
    <w:rsid w:val="005A6DB2"/>
    <w:rsid w:val="005A7B65"/>
    <w:rsid w:val="005A7D19"/>
    <w:rsid w:val="005B326E"/>
    <w:rsid w:val="005B33A7"/>
    <w:rsid w:val="005B3A65"/>
    <w:rsid w:val="005B56A1"/>
    <w:rsid w:val="005B5ABF"/>
    <w:rsid w:val="005B7F09"/>
    <w:rsid w:val="005C01ED"/>
    <w:rsid w:val="005C042C"/>
    <w:rsid w:val="005C0C1D"/>
    <w:rsid w:val="005C2E87"/>
    <w:rsid w:val="005C3875"/>
    <w:rsid w:val="005C4A26"/>
    <w:rsid w:val="005C4D6F"/>
    <w:rsid w:val="005C4FBD"/>
    <w:rsid w:val="005C6A64"/>
    <w:rsid w:val="005C7BB2"/>
    <w:rsid w:val="005D041E"/>
    <w:rsid w:val="005E0293"/>
    <w:rsid w:val="005E2C48"/>
    <w:rsid w:val="005E40FB"/>
    <w:rsid w:val="005E4A3D"/>
    <w:rsid w:val="005E53BA"/>
    <w:rsid w:val="005E5D9F"/>
    <w:rsid w:val="005E7640"/>
    <w:rsid w:val="005F1D2D"/>
    <w:rsid w:val="005F2875"/>
    <w:rsid w:val="005F351D"/>
    <w:rsid w:val="005F46E2"/>
    <w:rsid w:val="005F607D"/>
    <w:rsid w:val="00600AF6"/>
    <w:rsid w:val="0060184E"/>
    <w:rsid w:val="00603ADE"/>
    <w:rsid w:val="00603BD8"/>
    <w:rsid w:val="0060503F"/>
    <w:rsid w:val="006077B7"/>
    <w:rsid w:val="00610D43"/>
    <w:rsid w:val="0061277C"/>
    <w:rsid w:val="0061760C"/>
    <w:rsid w:val="00622D4D"/>
    <w:rsid w:val="00624D55"/>
    <w:rsid w:val="006259F8"/>
    <w:rsid w:val="00627133"/>
    <w:rsid w:val="006312DF"/>
    <w:rsid w:val="00633CB0"/>
    <w:rsid w:val="006358FA"/>
    <w:rsid w:val="00635AB3"/>
    <w:rsid w:val="006427DB"/>
    <w:rsid w:val="00644BE3"/>
    <w:rsid w:val="00647010"/>
    <w:rsid w:val="00652C76"/>
    <w:rsid w:val="00653783"/>
    <w:rsid w:val="006569A3"/>
    <w:rsid w:val="00657197"/>
    <w:rsid w:val="0066499A"/>
    <w:rsid w:val="00665B1C"/>
    <w:rsid w:val="00667697"/>
    <w:rsid w:val="00670E9F"/>
    <w:rsid w:val="00671BD1"/>
    <w:rsid w:val="0067211B"/>
    <w:rsid w:val="00672230"/>
    <w:rsid w:val="00673EC4"/>
    <w:rsid w:val="00673F2F"/>
    <w:rsid w:val="0067414E"/>
    <w:rsid w:val="00677828"/>
    <w:rsid w:val="006809D1"/>
    <w:rsid w:val="00682C75"/>
    <w:rsid w:val="00683306"/>
    <w:rsid w:val="006838DC"/>
    <w:rsid w:val="00685185"/>
    <w:rsid w:val="006851AB"/>
    <w:rsid w:val="00691A93"/>
    <w:rsid w:val="00692ADC"/>
    <w:rsid w:val="00692E54"/>
    <w:rsid w:val="00693B25"/>
    <w:rsid w:val="00694EE2"/>
    <w:rsid w:val="0069536E"/>
    <w:rsid w:val="00697334"/>
    <w:rsid w:val="00697CEA"/>
    <w:rsid w:val="006A2002"/>
    <w:rsid w:val="006A2501"/>
    <w:rsid w:val="006A517B"/>
    <w:rsid w:val="006A78EF"/>
    <w:rsid w:val="006B344A"/>
    <w:rsid w:val="006B34D7"/>
    <w:rsid w:val="006B57B6"/>
    <w:rsid w:val="006B665A"/>
    <w:rsid w:val="006C0A18"/>
    <w:rsid w:val="006C2205"/>
    <w:rsid w:val="006C22A6"/>
    <w:rsid w:val="006C3AE2"/>
    <w:rsid w:val="006C53F7"/>
    <w:rsid w:val="006C7D9A"/>
    <w:rsid w:val="006D064D"/>
    <w:rsid w:val="006D1594"/>
    <w:rsid w:val="006D2295"/>
    <w:rsid w:val="006D2A88"/>
    <w:rsid w:val="006D2E5E"/>
    <w:rsid w:val="006E22FA"/>
    <w:rsid w:val="006E2AB3"/>
    <w:rsid w:val="006F35C1"/>
    <w:rsid w:val="006F4939"/>
    <w:rsid w:val="00701CD8"/>
    <w:rsid w:val="00702A33"/>
    <w:rsid w:val="00704AE1"/>
    <w:rsid w:val="00707145"/>
    <w:rsid w:val="007076CF"/>
    <w:rsid w:val="00710656"/>
    <w:rsid w:val="00715B08"/>
    <w:rsid w:val="00715FA4"/>
    <w:rsid w:val="0071624D"/>
    <w:rsid w:val="00717ADD"/>
    <w:rsid w:val="007219D8"/>
    <w:rsid w:val="0072310C"/>
    <w:rsid w:val="0072564B"/>
    <w:rsid w:val="00725E2E"/>
    <w:rsid w:val="0072620B"/>
    <w:rsid w:val="0072681F"/>
    <w:rsid w:val="00727328"/>
    <w:rsid w:val="007306E8"/>
    <w:rsid w:val="007322A6"/>
    <w:rsid w:val="0073265C"/>
    <w:rsid w:val="00734D48"/>
    <w:rsid w:val="0073514C"/>
    <w:rsid w:val="00735D90"/>
    <w:rsid w:val="00735E11"/>
    <w:rsid w:val="007362D2"/>
    <w:rsid w:val="00741351"/>
    <w:rsid w:val="00744CD2"/>
    <w:rsid w:val="00750B84"/>
    <w:rsid w:val="007534B8"/>
    <w:rsid w:val="0075479D"/>
    <w:rsid w:val="00755B7D"/>
    <w:rsid w:val="00757193"/>
    <w:rsid w:val="00757E55"/>
    <w:rsid w:val="00761368"/>
    <w:rsid w:val="007617BE"/>
    <w:rsid w:val="0076194D"/>
    <w:rsid w:val="00763114"/>
    <w:rsid w:val="00770764"/>
    <w:rsid w:val="00771BA8"/>
    <w:rsid w:val="007720D0"/>
    <w:rsid w:val="007722FA"/>
    <w:rsid w:val="00777A6B"/>
    <w:rsid w:val="007802DA"/>
    <w:rsid w:val="0078035B"/>
    <w:rsid w:val="00781547"/>
    <w:rsid w:val="007817C5"/>
    <w:rsid w:val="007840DA"/>
    <w:rsid w:val="007842C7"/>
    <w:rsid w:val="00786FCF"/>
    <w:rsid w:val="00791861"/>
    <w:rsid w:val="00794046"/>
    <w:rsid w:val="00795B77"/>
    <w:rsid w:val="007968E5"/>
    <w:rsid w:val="007A0BA6"/>
    <w:rsid w:val="007A0F3B"/>
    <w:rsid w:val="007A2B3C"/>
    <w:rsid w:val="007A44ED"/>
    <w:rsid w:val="007A73EF"/>
    <w:rsid w:val="007A798F"/>
    <w:rsid w:val="007B03B0"/>
    <w:rsid w:val="007B2A23"/>
    <w:rsid w:val="007B34B2"/>
    <w:rsid w:val="007B5D07"/>
    <w:rsid w:val="007C23DE"/>
    <w:rsid w:val="007C43A6"/>
    <w:rsid w:val="007C46A9"/>
    <w:rsid w:val="007C4A4E"/>
    <w:rsid w:val="007C570C"/>
    <w:rsid w:val="007C773E"/>
    <w:rsid w:val="007C7A62"/>
    <w:rsid w:val="007D1880"/>
    <w:rsid w:val="007D5765"/>
    <w:rsid w:val="007D6071"/>
    <w:rsid w:val="007E0CFA"/>
    <w:rsid w:val="007E1C4F"/>
    <w:rsid w:val="007E531D"/>
    <w:rsid w:val="007E73D3"/>
    <w:rsid w:val="007F11D8"/>
    <w:rsid w:val="007F1258"/>
    <w:rsid w:val="007F1D4D"/>
    <w:rsid w:val="007F28FD"/>
    <w:rsid w:val="007F30D0"/>
    <w:rsid w:val="007F32DC"/>
    <w:rsid w:val="007F3641"/>
    <w:rsid w:val="007F438D"/>
    <w:rsid w:val="007F6823"/>
    <w:rsid w:val="007F6E8E"/>
    <w:rsid w:val="007F707C"/>
    <w:rsid w:val="00800A7E"/>
    <w:rsid w:val="00801912"/>
    <w:rsid w:val="00801A7C"/>
    <w:rsid w:val="00802423"/>
    <w:rsid w:val="0080340F"/>
    <w:rsid w:val="00807443"/>
    <w:rsid w:val="00812442"/>
    <w:rsid w:val="00817FF7"/>
    <w:rsid w:val="00821685"/>
    <w:rsid w:val="00821FCC"/>
    <w:rsid w:val="008221B9"/>
    <w:rsid w:val="00822901"/>
    <w:rsid w:val="008274B1"/>
    <w:rsid w:val="00827B03"/>
    <w:rsid w:val="0083042A"/>
    <w:rsid w:val="008314A1"/>
    <w:rsid w:val="008314FE"/>
    <w:rsid w:val="0083216A"/>
    <w:rsid w:val="008328D5"/>
    <w:rsid w:val="00834062"/>
    <w:rsid w:val="0083524E"/>
    <w:rsid w:val="008405E3"/>
    <w:rsid w:val="0084219A"/>
    <w:rsid w:val="00842A27"/>
    <w:rsid w:val="00845A1F"/>
    <w:rsid w:val="00846978"/>
    <w:rsid w:val="00855F73"/>
    <w:rsid w:val="00856A7D"/>
    <w:rsid w:val="008625CC"/>
    <w:rsid w:val="00865A41"/>
    <w:rsid w:val="008716A7"/>
    <w:rsid w:val="0087551E"/>
    <w:rsid w:val="00880C23"/>
    <w:rsid w:val="008813C2"/>
    <w:rsid w:val="00882199"/>
    <w:rsid w:val="00883E23"/>
    <w:rsid w:val="00884DA6"/>
    <w:rsid w:val="00886BBE"/>
    <w:rsid w:val="00887A67"/>
    <w:rsid w:val="00891347"/>
    <w:rsid w:val="0089227D"/>
    <w:rsid w:val="00895379"/>
    <w:rsid w:val="008958E7"/>
    <w:rsid w:val="00896656"/>
    <w:rsid w:val="00897598"/>
    <w:rsid w:val="00897D0D"/>
    <w:rsid w:val="008A0891"/>
    <w:rsid w:val="008A6574"/>
    <w:rsid w:val="008A6A4F"/>
    <w:rsid w:val="008B2347"/>
    <w:rsid w:val="008B4B69"/>
    <w:rsid w:val="008B6A22"/>
    <w:rsid w:val="008B7249"/>
    <w:rsid w:val="008C21BD"/>
    <w:rsid w:val="008C256E"/>
    <w:rsid w:val="008C7DCB"/>
    <w:rsid w:val="008D5873"/>
    <w:rsid w:val="008D7068"/>
    <w:rsid w:val="008D7DAA"/>
    <w:rsid w:val="008E0A27"/>
    <w:rsid w:val="008E12FB"/>
    <w:rsid w:val="008E4C62"/>
    <w:rsid w:val="008E54CC"/>
    <w:rsid w:val="008E61B1"/>
    <w:rsid w:val="008F02C9"/>
    <w:rsid w:val="00900855"/>
    <w:rsid w:val="00905480"/>
    <w:rsid w:val="009121FB"/>
    <w:rsid w:val="009123FA"/>
    <w:rsid w:val="009125D3"/>
    <w:rsid w:val="00912C39"/>
    <w:rsid w:val="0091632D"/>
    <w:rsid w:val="00916546"/>
    <w:rsid w:val="00917A20"/>
    <w:rsid w:val="00917FC2"/>
    <w:rsid w:val="009222C1"/>
    <w:rsid w:val="0093019A"/>
    <w:rsid w:val="00934D6B"/>
    <w:rsid w:val="00935F29"/>
    <w:rsid w:val="00937B67"/>
    <w:rsid w:val="00941354"/>
    <w:rsid w:val="009431A6"/>
    <w:rsid w:val="00944E89"/>
    <w:rsid w:val="0094731E"/>
    <w:rsid w:val="00950134"/>
    <w:rsid w:val="009502A8"/>
    <w:rsid w:val="00952549"/>
    <w:rsid w:val="00952BFB"/>
    <w:rsid w:val="00953100"/>
    <w:rsid w:val="00953D66"/>
    <w:rsid w:val="0095650E"/>
    <w:rsid w:val="009574D8"/>
    <w:rsid w:val="00957EE8"/>
    <w:rsid w:val="00960F0C"/>
    <w:rsid w:val="009614A8"/>
    <w:rsid w:val="00961B32"/>
    <w:rsid w:val="00962ACB"/>
    <w:rsid w:val="00964233"/>
    <w:rsid w:val="009658DC"/>
    <w:rsid w:val="00967B12"/>
    <w:rsid w:val="00972A57"/>
    <w:rsid w:val="0097719A"/>
    <w:rsid w:val="009778BB"/>
    <w:rsid w:val="0098156A"/>
    <w:rsid w:val="00982FA3"/>
    <w:rsid w:val="00990586"/>
    <w:rsid w:val="00990A9D"/>
    <w:rsid w:val="00991C90"/>
    <w:rsid w:val="0099227F"/>
    <w:rsid w:val="009938F5"/>
    <w:rsid w:val="009962F6"/>
    <w:rsid w:val="00996629"/>
    <w:rsid w:val="00997677"/>
    <w:rsid w:val="009A0E5C"/>
    <w:rsid w:val="009A44DB"/>
    <w:rsid w:val="009A6659"/>
    <w:rsid w:val="009A7E95"/>
    <w:rsid w:val="009B4050"/>
    <w:rsid w:val="009B413A"/>
    <w:rsid w:val="009B4933"/>
    <w:rsid w:val="009B5A16"/>
    <w:rsid w:val="009B6811"/>
    <w:rsid w:val="009C02C2"/>
    <w:rsid w:val="009C0A08"/>
    <w:rsid w:val="009C2351"/>
    <w:rsid w:val="009C538D"/>
    <w:rsid w:val="009D0829"/>
    <w:rsid w:val="009D08FF"/>
    <w:rsid w:val="009D14EB"/>
    <w:rsid w:val="009D4027"/>
    <w:rsid w:val="009D7319"/>
    <w:rsid w:val="009D7DEA"/>
    <w:rsid w:val="009E06D3"/>
    <w:rsid w:val="009E22B0"/>
    <w:rsid w:val="009E3610"/>
    <w:rsid w:val="009E3D12"/>
    <w:rsid w:val="009E4C2E"/>
    <w:rsid w:val="009F5A24"/>
    <w:rsid w:val="00A00B58"/>
    <w:rsid w:val="00A04657"/>
    <w:rsid w:val="00A05572"/>
    <w:rsid w:val="00A06607"/>
    <w:rsid w:val="00A07774"/>
    <w:rsid w:val="00A07D7F"/>
    <w:rsid w:val="00A13660"/>
    <w:rsid w:val="00A1445D"/>
    <w:rsid w:val="00A147F7"/>
    <w:rsid w:val="00A14973"/>
    <w:rsid w:val="00A16803"/>
    <w:rsid w:val="00A2011E"/>
    <w:rsid w:val="00A20EDB"/>
    <w:rsid w:val="00A217C5"/>
    <w:rsid w:val="00A22F10"/>
    <w:rsid w:val="00A23CDE"/>
    <w:rsid w:val="00A244BF"/>
    <w:rsid w:val="00A27413"/>
    <w:rsid w:val="00A30015"/>
    <w:rsid w:val="00A31E31"/>
    <w:rsid w:val="00A32538"/>
    <w:rsid w:val="00A32D8D"/>
    <w:rsid w:val="00A33690"/>
    <w:rsid w:val="00A35BC8"/>
    <w:rsid w:val="00A3694F"/>
    <w:rsid w:val="00A37900"/>
    <w:rsid w:val="00A40ED6"/>
    <w:rsid w:val="00A4197F"/>
    <w:rsid w:val="00A425BE"/>
    <w:rsid w:val="00A43412"/>
    <w:rsid w:val="00A43826"/>
    <w:rsid w:val="00A4434A"/>
    <w:rsid w:val="00A467CE"/>
    <w:rsid w:val="00A46816"/>
    <w:rsid w:val="00A46B0C"/>
    <w:rsid w:val="00A46D5B"/>
    <w:rsid w:val="00A47D53"/>
    <w:rsid w:val="00A506B6"/>
    <w:rsid w:val="00A546C6"/>
    <w:rsid w:val="00A55335"/>
    <w:rsid w:val="00A578FF"/>
    <w:rsid w:val="00A60350"/>
    <w:rsid w:val="00A60607"/>
    <w:rsid w:val="00A6155B"/>
    <w:rsid w:val="00A61788"/>
    <w:rsid w:val="00A629EA"/>
    <w:rsid w:val="00A64962"/>
    <w:rsid w:val="00A71E83"/>
    <w:rsid w:val="00A7521D"/>
    <w:rsid w:val="00A755A4"/>
    <w:rsid w:val="00A759C4"/>
    <w:rsid w:val="00A76E00"/>
    <w:rsid w:val="00A811BC"/>
    <w:rsid w:val="00A816EA"/>
    <w:rsid w:val="00A83298"/>
    <w:rsid w:val="00A845B9"/>
    <w:rsid w:val="00A85AAC"/>
    <w:rsid w:val="00A85C33"/>
    <w:rsid w:val="00A87FA2"/>
    <w:rsid w:val="00A91F6F"/>
    <w:rsid w:val="00A93065"/>
    <w:rsid w:val="00A934BC"/>
    <w:rsid w:val="00A949B9"/>
    <w:rsid w:val="00A975D6"/>
    <w:rsid w:val="00AA09C3"/>
    <w:rsid w:val="00AA1B11"/>
    <w:rsid w:val="00AA2432"/>
    <w:rsid w:val="00AA4F0D"/>
    <w:rsid w:val="00AA68BB"/>
    <w:rsid w:val="00AA7B78"/>
    <w:rsid w:val="00AB339A"/>
    <w:rsid w:val="00AB4A71"/>
    <w:rsid w:val="00AC020C"/>
    <w:rsid w:val="00AC16EE"/>
    <w:rsid w:val="00AC1DF7"/>
    <w:rsid w:val="00AC233B"/>
    <w:rsid w:val="00AC5581"/>
    <w:rsid w:val="00AD0BCD"/>
    <w:rsid w:val="00AD2DF7"/>
    <w:rsid w:val="00AD33DD"/>
    <w:rsid w:val="00AD47C4"/>
    <w:rsid w:val="00AD53F3"/>
    <w:rsid w:val="00AD72BC"/>
    <w:rsid w:val="00AD74BC"/>
    <w:rsid w:val="00AE12D2"/>
    <w:rsid w:val="00AE36AA"/>
    <w:rsid w:val="00AE53F9"/>
    <w:rsid w:val="00AE5DA0"/>
    <w:rsid w:val="00AE73B7"/>
    <w:rsid w:val="00AF0308"/>
    <w:rsid w:val="00AF0C61"/>
    <w:rsid w:val="00AF2154"/>
    <w:rsid w:val="00AF5846"/>
    <w:rsid w:val="00B0104F"/>
    <w:rsid w:val="00B013ED"/>
    <w:rsid w:val="00B02601"/>
    <w:rsid w:val="00B04E45"/>
    <w:rsid w:val="00B05B1C"/>
    <w:rsid w:val="00B07179"/>
    <w:rsid w:val="00B07C29"/>
    <w:rsid w:val="00B115D2"/>
    <w:rsid w:val="00B12023"/>
    <w:rsid w:val="00B120C3"/>
    <w:rsid w:val="00B13157"/>
    <w:rsid w:val="00B13FC4"/>
    <w:rsid w:val="00B1552E"/>
    <w:rsid w:val="00B2019B"/>
    <w:rsid w:val="00B212DB"/>
    <w:rsid w:val="00B23C33"/>
    <w:rsid w:val="00B2632B"/>
    <w:rsid w:val="00B302B5"/>
    <w:rsid w:val="00B30387"/>
    <w:rsid w:val="00B31201"/>
    <w:rsid w:val="00B31FED"/>
    <w:rsid w:val="00B341B0"/>
    <w:rsid w:val="00B35E0A"/>
    <w:rsid w:val="00B41CB9"/>
    <w:rsid w:val="00B4224C"/>
    <w:rsid w:val="00B42D75"/>
    <w:rsid w:val="00B4480C"/>
    <w:rsid w:val="00B46F67"/>
    <w:rsid w:val="00B5279A"/>
    <w:rsid w:val="00B532DB"/>
    <w:rsid w:val="00B5449A"/>
    <w:rsid w:val="00B5477B"/>
    <w:rsid w:val="00B54F0A"/>
    <w:rsid w:val="00B55FBD"/>
    <w:rsid w:val="00B55FE5"/>
    <w:rsid w:val="00B60210"/>
    <w:rsid w:val="00B7597E"/>
    <w:rsid w:val="00B804E6"/>
    <w:rsid w:val="00B819FC"/>
    <w:rsid w:val="00B81A82"/>
    <w:rsid w:val="00B81E7C"/>
    <w:rsid w:val="00B826AF"/>
    <w:rsid w:val="00B94377"/>
    <w:rsid w:val="00BA1AE6"/>
    <w:rsid w:val="00BA22F2"/>
    <w:rsid w:val="00BA2524"/>
    <w:rsid w:val="00BA2B4E"/>
    <w:rsid w:val="00BA7360"/>
    <w:rsid w:val="00BB0058"/>
    <w:rsid w:val="00BB3BE7"/>
    <w:rsid w:val="00BB4B5C"/>
    <w:rsid w:val="00BB60E0"/>
    <w:rsid w:val="00BB63FA"/>
    <w:rsid w:val="00BC33A5"/>
    <w:rsid w:val="00BC3874"/>
    <w:rsid w:val="00BC47BC"/>
    <w:rsid w:val="00BD0493"/>
    <w:rsid w:val="00BD084F"/>
    <w:rsid w:val="00BD0C9F"/>
    <w:rsid w:val="00BD1834"/>
    <w:rsid w:val="00BD34AB"/>
    <w:rsid w:val="00BD5268"/>
    <w:rsid w:val="00BD57C1"/>
    <w:rsid w:val="00BE35DB"/>
    <w:rsid w:val="00BE3843"/>
    <w:rsid w:val="00BE3A29"/>
    <w:rsid w:val="00BE45FA"/>
    <w:rsid w:val="00BE6AE3"/>
    <w:rsid w:val="00BE766A"/>
    <w:rsid w:val="00BF225D"/>
    <w:rsid w:val="00BF2811"/>
    <w:rsid w:val="00BF370E"/>
    <w:rsid w:val="00BF4531"/>
    <w:rsid w:val="00BF5317"/>
    <w:rsid w:val="00BF58C5"/>
    <w:rsid w:val="00BF6258"/>
    <w:rsid w:val="00C06B6E"/>
    <w:rsid w:val="00C06D49"/>
    <w:rsid w:val="00C074FF"/>
    <w:rsid w:val="00C101C2"/>
    <w:rsid w:val="00C11C36"/>
    <w:rsid w:val="00C163DC"/>
    <w:rsid w:val="00C215A3"/>
    <w:rsid w:val="00C22D7F"/>
    <w:rsid w:val="00C32AB3"/>
    <w:rsid w:val="00C32FFC"/>
    <w:rsid w:val="00C3459D"/>
    <w:rsid w:val="00C3777F"/>
    <w:rsid w:val="00C40F96"/>
    <w:rsid w:val="00C41843"/>
    <w:rsid w:val="00C42CF0"/>
    <w:rsid w:val="00C45372"/>
    <w:rsid w:val="00C5141E"/>
    <w:rsid w:val="00C51C64"/>
    <w:rsid w:val="00C51CF7"/>
    <w:rsid w:val="00C5333D"/>
    <w:rsid w:val="00C63E54"/>
    <w:rsid w:val="00C64252"/>
    <w:rsid w:val="00C66CE4"/>
    <w:rsid w:val="00C714D1"/>
    <w:rsid w:val="00C73E4D"/>
    <w:rsid w:val="00C76973"/>
    <w:rsid w:val="00C77E5A"/>
    <w:rsid w:val="00C832FD"/>
    <w:rsid w:val="00C84B4B"/>
    <w:rsid w:val="00C857BB"/>
    <w:rsid w:val="00C85B55"/>
    <w:rsid w:val="00C86424"/>
    <w:rsid w:val="00C869BE"/>
    <w:rsid w:val="00C86BBB"/>
    <w:rsid w:val="00C90C4B"/>
    <w:rsid w:val="00C916B3"/>
    <w:rsid w:val="00CA19A2"/>
    <w:rsid w:val="00CA279C"/>
    <w:rsid w:val="00CA3B05"/>
    <w:rsid w:val="00CA6AA8"/>
    <w:rsid w:val="00CB341F"/>
    <w:rsid w:val="00CB35FA"/>
    <w:rsid w:val="00CB5D7B"/>
    <w:rsid w:val="00CB69C0"/>
    <w:rsid w:val="00CB71EC"/>
    <w:rsid w:val="00CB7397"/>
    <w:rsid w:val="00CC0293"/>
    <w:rsid w:val="00CC317E"/>
    <w:rsid w:val="00CC3232"/>
    <w:rsid w:val="00CC3BE2"/>
    <w:rsid w:val="00CC5B73"/>
    <w:rsid w:val="00CC5D51"/>
    <w:rsid w:val="00CC78B2"/>
    <w:rsid w:val="00CD0414"/>
    <w:rsid w:val="00CD0F6D"/>
    <w:rsid w:val="00CD2BBF"/>
    <w:rsid w:val="00CD5841"/>
    <w:rsid w:val="00CD7E18"/>
    <w:rsid w:val="00CE0238"/>
    <w:rsid w:val="00CE096B"/>
    <w:rsid w:val="00CE15DB"/>
    <w:rsid w:val="00CE1842"/>
    <w:rsid w:val="00CE442D"/>
    <w:rsid w:val="00CE6717"/>
    <w:rsid w:val="00CE73C2"/>
    <w:rsid w:val="00CE7618"/>
    <w:rsid w:val="00CE774C"/>
    <w:rsid w:val="00CF1ADD"/>
    <w:rsid w:val="00CF2220"/>
    <w:rsid w:val="00CF3668"/>
    <w:rsid w:val="00CF6CD1"/>
    <w:rsid w:val="00D00C30"/>
    <w:rsid w:val="00D0146D"/>
    <w:rsid w:val="00D039AA"/>
    <w:rsid w:val="00D05B52"/>
    <w:rsid w:val="00D073D1"/>
    <w:rsid w:val="00D103EA"/>
    <w:rsid w:val="00D104FB"/>
    <w:rsid w:val="00D1120D"/>
    <w:rsid w:val="00D121F4"/>
    <w:rsid w:val="00D129D4"/>
    <w:rsid w:val="00D13FFF"/>
    <w:rsid w:val="00D14C49"/>
    <w:rsid w:val="00D16E37"/>
    <w:rsid w:val="00D17C17"/>
    <w:rsid w:val="00D2216B"/>
    <w:rsid w:val="00D24A76"/>
    <w:rsid w:val="00D26E53"/>
    <w:rsid w:val="00D37B6D"/>
    <w:rsid w:val="00D402EE"/>
    <w:rsid w:val="00D415BA"/>
    <w:rsid w:val="00D42904"/>
    <w:rsid w:val="00D4368B"/>
    <w:rsid w:val="00D43FA9"/>
    <w:rsid w:val="00D45473"/>
    <w:rsid w:val="00D4561E"/>
    <w:rsid w:val="00D4581C"/>
    <w:rsid w:val="00D4688D"/>
    <w:rsid w:val="00D50658"/>
    <w:rsid w:val="00D57A4B"/>
    <w:rsid w:val="00D6228B"/>
    <w:rsid w:val="00D7056F"/>
    <w:rsid w:val="00D72E24"/>
    <w:rsid w:val="00D80ED6"/>
    <w:rsid w:val="00D81515"/>
    <w:rsid w:val="00D832FA"/>
    <w:rsid w:val="00D86B23"/>
    <w:rsid w:val="00D90C16"/>
    <w:rsid w:val="00D9205E"/>
    <w:rsid w:val="00D94E61"/>
    <w:rsid w:val="00D960C7"/>
    <w:rsid w:val="00D969BA"/>
    <w:rsid w:val="00D96DAB"/>
    <w:rsid w:val="00D97502"/>
    <w:rsid w:val="00DA3BA5"/>
    <w:rsid w:val="00DA4761"/>
    <w:rsid w:val="00DA4D59"/>
    <w:rsid w:val="00DA4D83"/>
    <w:rsid w:val="00DB14C0"/>
    <w:rsid w:val="00DB1877"/>
    <w:rsid w:val="00DB2BAD"/>
    <w:rsid w:val="00DB30DE"/>
    <w:rsid w:val="00DB3272"/>
    <w:rsid w:val="00DB41D5"/>
    <w:rsid w:val="00DB631A"/>
    <w:rsid w:val="00DC12B2"/>
    <w:rsid w:val="00DC20EB"/>
    <w:rsid w:val="00DC58FA"/>
    <w:rsid w:val="00DD0E90"/>
    <w:rsid w:val="00DD18C6"/>
    <w:rsid w:val="00DD2095"/>
    <w:rsid w:val="00DD2257"/>
    <w:rsid w:val="00DD382C"/>
    <w:rsid w:val="00DE1337"/>
    <w:rsid w:val="00DE164B"/>
    <w:rsid w:val="00DE2247"/>
    <w:rsid w:val="00DE249D"/>
    <w:rsid w:val="00DE6ABE"/>
    <w:rsid w:val="00DF1432"/>
    <w:rsid w:val="00DF3FF1"/>
    <w:rsid w:val="00DF5370"/>
    <w:rsid w:val="00DF55DE"/>
    <w:rsid w:val="00DF757F"/>
    <w:rsid w:val="00E02C96"/>
    <w:rsid w:val="00E0472E"/>
    <w:rsid w:val="00E0534B"/>
    <w:rsid w:val="00E054F4"/>
    <w:rsid w:val="00E07FB9"/>
    <w:rsid w:val="00E11C3E"/>
    <w:rsid w:val="00E124C6"/>
    <w:rsid w:val="00E127B2"/>
    <w:rsid w:val="00E12D76"/>
    <w:rsid w:val="00E13374"/>
    <w:rsid w:val="00E1491D"/>
    <w:rsid w:val="00E149BD"/>
    <w:rsid w:val="00E16DDD"/>
    <w:rsid w:val="00E227CF"/>
    <w:rsid w:val="00E27E4A"/>
    <w:rsid w:val="00E3145B"/>
    <w:rsid w:val="00E33569"/>
    <w:rsid w:val="00E35C75"/>
    <w:rsid w:val="00E3720D"/>
    <w:rsid w:val="00E423BB"/>
    <w:rsid w:val="00E44289"/>
    <w:rsid w:val="00E44E30"/>
    <w:rsid w:val="00E45E0A"/>
    <w:rsid w:val="00E468F3"/>
    <w:rsid w:val="00E478FE"/>
    <w:rsid w:val="00E47F2F"/>
    <w:rsid w:val="00E5022D"/>
    <w:rsid w:val="00E505D4"/>
    <w:rsid w:val="00E51F3B"/>
    <w:rsid w:val="00E52AEE"/>
    <w:rsid w:val="00E532C1"/>
    <w:rsid w:val="00E548DB"/>
    <w:rsid w:val="00E5528D"/>
    <w:rsid w:val="00E56204"/>
    <w:rsid w:val="00E608FA"/>
    <w:rsid w:val="00E60B97"/>
    <w:rsid w:val="00E6229A"/>
    <w:rsid w:val="00E631EF"/>
    <w:rsid w:val="00E67F1A"/>
    <w:rsid w:val="00E70400"/>
    <w:rsid w:val="00E72AC3"/>
    <w:rsid w:val="00E74EAB"/>
    <w:rsid w:val="00E751B3"/>
    <w:rsid w:val="00E82E15"/>
    <w:rsid w:val="00E85690"/>
    <w:rsid w:val="00E86D7B"/>
    <w:rsid w:val="00E87CCA"/>
    <w:rsid w:val="00E87DBF"/>
    <w:rsid w:val="00E90101"/>
    <w:rsid w:val="00E9108A"/>
    <w:rsid w:val="00E915B4"/>
    <w:rsid w:val="00E92AE6"/>
    <w:rsid w:val="00E94DE5"/>
    <w:rsid w:val="00E94E1B"/>
    <w:rsid w:val="00E954D2"/>
    <w:rsid w:val="00E9655F"/>
    <w:rsid w:val="00E9762C"/>
    <w:rsid w:val="00E97E83"/>
    <w:rsid w:val="00EA0D7A"/>
    <w:rsid w:val="00EA151A"/>
    <w:rsid w:val="00EA1907"/>
    <w:rsid w:val="00EA40A7"/>
    <w:rsid w:val="00EA5B8F"/>
    <w:rsid w:val="00EA5D5A"/>
    <w:rsid w:val="00EA7997"/>
    <w:rsid w:val="00EB24FB"/>
    <w:rsid w:val="00EB29B0"/>
    <w:rsid w:val="00EB7A29"/>
    <w:rsid w:val="00EC233A"/>
    <w:rsid w:val="00EC560C"/>
    <w:rsid w:val="00ED0B59"/>
    <w:rsid w:val="00ED1AB9"/>
    <w:rsid w:val="00ED242D"/>
    <w:rsid w:val="00ED3EAE"/>
    <w:rsid w:val="00ED59E9"/>
    <w:rsid w:val="00ED6090"/>
    <w:rsid w:val="00EE0F7B"/>
    <w:rsid w:val="00EE3198"/>
    <w:rsid w:val="00EE335B"/>
    <w:rsid w:val="00EE4A02"/>
    <w:rsid w:val="00EE64A6"/>
    <w:rsid w:val="00EF11D2"/>
    <w:rsid w:val="00EF5CCC"/>
    <w:rsid w:val="00F01C0A"/>
    <w:rsid w:val="00F03695"/>
    <w:rsid w:val="00F04B6E"/>
    <w:rsid w:val="00F0509E"/>
    <w:rsid w:val="00F06756"/>
    <w:rsid w:val="00F13046"/>
    <w:rsid w:val="00F13BAB"/>
    <w:rsid w:val="00F15157"/>
    <w:rsid w:val="00F228A2"/>
    <w:rsid w:val="00F24464"/>
    <w:rsid w:val="00F2608A"/>
    <w:rsid w:val="00F31946"/>
    <w:rsid w:val="00F351F3"/>
    <w:rsid w:val="00F35B35"/>
    <w:rsid w:val="00F35D7D"/>
    <w:rsid w:val="00F414DE"/>
    <w:rsid w:val="00F442C3"/>
    <w:rsid w:val="00F452D6"/>
    <w:rsid w:val="00F47E78"/>
    <w:rsid w:val="00F513AE"/>
    <w:rsid w:val="00F5312B"/>
    <w:rsid w:val="00F54334"/>
    <w:rsid w:val="00F56CF2"/>
    <w:rsid w:val="00F616D3"/>
    <w:rsid w:val="00F61853"/>
    <w:rsid w:val="00F633CF"/>
    <w:rsid w:val="00F67945"/>
    <w:rsid w:val="00F70CF4"/>
    <w:rsid w:val="00F72550"/>
    <w:rsid w:val="00F7287B"/>
    <w:rsid w:val="00F73F9C"/>
    <w:rsid w:val="00F767CF"/>
    <w:rsid w:val="00F84EC4"/>
    <w:rsid w:val="00F90675"/>
    <w:rsid w:val="00F910D2"/>
    <w:rsid w:val="00F92314"/>
    <w:rsid w:val="00F92379"/>
    <w:rsid w:val="00F9332F"/>
    <w:rsid w:val="00F9362F"/>
    <w:rsid w:val="00F93C19"/>
    <w:rsid w:val="00F97B93"/>
    <w:rsid w:val="00FA16B3"/>
    <w:rsid w:val="00FA1920"/>
    <w:rsid w:val="00FA238B"/>
    <w:rsid w:val="00FA28D3"/>
    <w:rsid w:val="00FA2B9D"/>
    <w:rsid w:val="00FA5EDF"/>
    <w:rsid w:val="00FA6C09"/>
    <w:rsid w:val="00FB0F38"/>
    <w:rsid w:val="00FB27C9"/>
    <w:rsid w:val="00FB480B"/>
    <w:rsid w:val="00FB537E"/>
    <w:rsid w:val="00FB7DF1"/>
    <w:rsid w:val="00FC25A0"/>
    <w:rsid w:val="00FC6436"/>
    <w:rsid w:val="00FD1C60"/>
    <w:rsid w:val="00FD260E"/>
    <w:rsid w:val="00FD5DC3"/>
    <w:rsid w:val="00FD790E"/>
    <w:rsid w:val="00FE100D"/>
    <w:rsid w:val="00FE28AF"/>
    <w:rsid w:val="00FE3B90"/>
    <w:rsid w:val="00FE418B"/>
    <w:rsid w:val="00FF00E8"/>
    <w:rsid w:val="00FF09FA"/>
    <w:rsid w:val="00FF36D7"/>
    <w:rsid w:val="00FF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B0301"/>
  <w15:chartTrackingRefBased/>
  <w15:docId w15:val="{BB54F261-EAEC-4A3F-AF85-602D7A63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8F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A4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D83"/>
  </w:style>
  <w:style w:type="paragraph" w:styleId="Footer">
    <w:name w:val="footer"/>
    <w:basedOn w:val="Normal"/>
    <w:link w:val="FooterChar"/>
    <w:uiPriority w:val="99"/>
    <w:unhideWhenUsed/>
    <w:rsid w:val="00DA4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D83"/>
  </w:style>
  <w:style w:type="table" w:styleId="TableGrid">
    <w:name w:val="Table Grid"/>
    <w:basedOn w:val="TableNormal"/>
    <w:uiPriority w:val="59"/>
    <w:qFormat/>
    <w:rsid w:val="00430B6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1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148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D5B33"/>
    <w:rPr>
      <w:sz w:val="22"/>
      <w:szCs w:val="22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FD1C60"/>
    <w:pPr>
      <w:ind w:left="720"/>
      <w:contextualSpacing/>
    </w:pPr>
    <w:rPr>
      <w:lang w:val="en-PH"/>
    </w:rPr>
  </w:style>
  <w:style w:type="paragraph" w:styleId="NormalWeb">
    <w:name w:val="Normal (Web)"/>
    <w:basedOn w:val="Normal"/>
    <w:uiPriority w:val="99"/>
    <w:unhideWhenUsed/>
    <w:rsid w:val="00CB69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customStyle="1" w:styleId="ListParagraphChar">
    <w:name w:val="List Paragraph Char"/>
    <w:link w:val="ListParagraph"/>
    <w:uiPriority w:val="99"/>
    <w:qFormat/>
    <w:rsid w:val="0072620B"/>
    <w:rPr>
      <w:sz w:val="22"/>
      <w:szCs w:val="22"/>
      <w:lang w:val="en-PH"/>
    </w:rPr>
  </w:style>
  <w:style w:type="character" w:customStyle="1" w:styleId="NoSpacingChar">
    <w:name w:val="No Spacing Char"/>
    <w:link w:val="NoSpacing"/>
    <w:uiPriority w:val="1"/>
    <w:rsid w:val="0072620B"/>
    <w:rPr>
      <w:sz w:val="22"/>
      <w:szCs w:val="22"/>
    </w:rPr>
  </w:style>
  <w:style w:type="character" w:styleId="Hyperlink">
    <w:name w:val="Hyperlink"/>
    <w:uiPriority w:val="99"/>
    <w:unhideWhenUsed/>
    <w:rsid w:val="002C5332"/>
    <w:rPr>
      <w:color w:val="0563C1"/>
      <w:u w:val="single"/>
    </w:rPr>
  </w:style>
  <w:style w:type="character" w:customStyle="1" w:styleId="ff1">
    <w:name w:val="ff1"/>
    <w:basedOn w:val="DefaultParagraphFont"/>
    <w:rsid w:val="00556136"/>
  </w:style>
  <w:style w:type="character" w:customStyle="1" w:styleId="a">
    <w:name w:val="_"/>
    <w:basedOn w:val="DefaultParagraphFont"/>
    <w:rsid w:val="00556136"/>
  </w:style>
  <w:style w:type="character" w:styleId="Strong">
    <w:name w:val="Strong"/>
    <w:basedOn w:val="DefaultParagraphFont"/>
    <w:uiPriority w:val="22"/>
    <w:qFormat/>
    <w:rsid w:val="00F93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461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290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836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3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62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20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31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044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45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909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58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135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767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02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031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5226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378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3645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744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733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776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165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773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28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017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000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2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3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9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16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3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16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6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7989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326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998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926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58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3958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452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274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6346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857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48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42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97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57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281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14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02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2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45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92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56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9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2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18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8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903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389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50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275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014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Special%20Order%20(ATAF23v03r00)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997D1-1C6B-4180-AAE3-F96018855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Special Order (ATAF23v03r00) (1)</Template>
  <TotalTime>0</TotalTime>
  <Pages>6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2754</CharactersWithSpaces>
  <SharedDoc>false</SharedDoc>
  <HLinks>
    <vt:vector size="6" baseType="variant">
      <vt:variant>
        <vt:i4>3145730</vt:i4>
      </vt:variant>
      <vt:variant>
        <vt:i4>0</vt:i4>
      </vt:variant>
      <vt:variant>
        <vt:i4>0</vt:i4>
      </vt:variant>
      <vt:variant>
        <vt:i4>5</vt:i4>
      </vt:variant>
      <vt:variant>
        <vt:lpwstr>mailto:jimalbert.lagado@deped.gov.ph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Miraluna Climaco</cp:lastModifiedBy>
  <cp:revision>2</cp:revision>
  <cp:lastPrinted>2025-05-14T07:12:00Z</cp:lastPrinted>
  <dcterms:created xsi:type="dcterms:W3CDTF">2026-02-12T02:15:00Z</dcterms:created>
  <dcterms:modified xsi:type="dcterms:W3CDTF">2026-02-12T02:15:00Z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3763c1e4a2423f4a7e5a67ffa747629a85010b5460b6ddba59061cc57758c28b</vt:lpwstr>
  </property>
</Properties>
</file>